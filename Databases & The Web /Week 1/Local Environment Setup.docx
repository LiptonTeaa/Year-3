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3DEDE" w14:textId="29A18870" w:rsidR="00C505D0" w:rsidRPr="00705DF9" w:rsidRDefault="00B7188D" w:rsidP="00705DF9">
      <w:pPr>
        <w:pStyle w:val="Title"/>
      </w:pPr>
      <w:r>
        <w:rPr>
          <w:color w:val="70AD47" w:themeColor="accent6"/>
        </w:rPr>
        <w:t>Local Environment Setup</w:t>
      </w:r>
    </w:p>
    <w:p w14:paraId="55737A9D" w14:textId="77777777" w:rsidR="00C505D0" w:rsidRPr="00705DF9" w:rsidRDefault="00C505D0" w:rsidP="00705DF9"/>
    <w:p w14:paraId="69B368F4" w14:textId="4A7949EA" w:rsidR="00BC7AD2" w:rsidRDefault="00497305" w:rsidP="00705DF9">
      <w:pPr>
        <w:pStyle w:val="Heading1"/>
      </w:pPr>
      <w:r>
        <w:t>Overview</w:t>
      </w:r>
    </w:p>
    <w:p w14:paraId="7729895D" w14:textId="77777777" w:rsidR="007625DD" w:rsidRDefault="00B7188D" w:rsidP="007625DD">
      <w:pPr>
        <w:pStyle w:val="NormalWeb"/>
        <w:shd w:val="clear" w:color="auto" w:fill="FFFFFF"/>
        <w:spacing w:before="0" w:beforeAutospacing="0"/>
        <w:rPr>
          <w:rFonts w:ascii="Montserrat" w:hAnsi="Montserrat" w:cs="Segoe UI"/>
          <w:color w:val="212529"/>
          <w:sz w:val="22"/>
          <w:szCs w:val="22"/>
        </w:rPr>
      </w:pPr>
      <w:r w:rsidRPr="007625DD">
        <w:rPr>
          <w:rFonts w:ascii="Montserrat" w:hAnsi="Montserrat" w:cs="Segoe UI"/>
          <w:color w:val="212529"/>
          <w:sz w:val="22"/>
          <w:szCs w:val="22"/>
        </w:rPr>
        <w:t>This worksheet explains how to set up a local development environment</w:t>
      </w:r>
      <w:r w:rsidR="007625DD" w:rsidRPr="007625DD">
        <w:rPr>
          <w:rFonts w:ascii="Montserrat" w:hAnsi="Montserrat" w:cs="Segoe UI"/>
          <w:color w:val="212529"/>
          <w:sz w:val="22"/>
          <w:szCs w:val="22"/>
        </w:rPr>
        <w:t xml:space="preserve">.  </w:t>
      </w:r>
      <w:r w:rsidR="007625DD" w:rsidRPr="00EF13C1">
        <w:rPr>
          <w:rFonts w:ascii="Montserrat" w:hAnsi="Montserrat" w:cs="Segoe UI"/>
          <w:color w:val="212529"/>
          <w:sz w:val="22"/>
          <w:szCs w:val="22"/>
        </w:rPr>
        <w:t>This will allow you to work much more efficiently and give you the freedom to experiment.</w:t>
      </w:r>
      <w:r w:rsidR="007625DD">
        <w:rPr>
          <w:rFonts w:ascii="Montserrat" w:hAnsi="Montserrat" w:cs="Segoe UI"/>
          <w:color w:val="212529"/>
          <w:sz w:val="22"/>
          <w:szCs w:val="22"/>
        </w:rPr>
        <w:t xml:space="preserve">  It is also a much more usual way of working on web development.  Developers never code on a live server!  They will develop locally, test locally, then deploy to a server using FTP:</w:t>
      </w:r>
    </w:p>
    <w:p w14:paraId="0F87AF99" w14:textId="77777777" w:rsidR="007625DD" w:rsidRDefault="007625DD" w:rsidP="007625DD">
      <w:pPr>
        <w:pStyle w:val="NormalWeb"/>
        <w:shd w:val="clear" w:color="auto" w:fill="FFFFFF"/>
        <w:spacing w:before="0" w:beforeAutospacing="0"/>
        <w:rPr>
          <w:rFonts w:ascii="Montserrat" w:hAnsi="Montserrat" w:cs="Segoe UI"/>
          <w:color w:val="212529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DF88843" wp14:editId="329047D6">
            <wp:simplePos x="0" y="0"/>
            <wp:positionH relativeFrom="column">
              <wp:posOffset>3554803</wp:posOffset>
            </wp:positionH>
            <wp:positionV relativeFrom="paragraph">
              <wp:posOffset>355548</wp:posOffset>
            </wp:positionV>
            <wp:extent cx="322288" cy="322288"/>
            <wp:effectExtent l="0" t="0" r="0" b="0"/>
            <wp:wrapNone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88" cy="32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42099E2" wp14:editId="51BC5555">
            <wp:simplePos x="0" y="0"/>
            <wp:positionH relativeFrom="column">
              <wp:posOffset>1311640</wp:posOffset>
            </wp:positionH>
            <wp:positionV relativeFrom="paragraph">
              <wp:posOffset>390077</wp:posOffset>
            </wp:positionV>
            <wp:extent cx="322288" cy="322288"/>
            <wp:effectExtent l="0" t="0" r="0" b="0"/>
            <wp:wrapNone/>
            <wp:docPr id="3" name="Picture 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88" cy="32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1227CBD" wp14:editId="631836D9">
            <wp:extent cx="3984545" cy="18669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4647" cy="18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1117" w14:textId="636828F7" w:rsidR="00BC7AD2" w:rsidRPr="00EF13C1" w:rsidRDefault="00BC7AD2" w:rsidP="00BC7AD2">
      <w:pPr>
        <w:shd w:val="clear" w:color="auto" w:fill="FFFFFF"/>
        <w:spacing w:after="100" w:afterAutospacing="1" w:line="240" w:lineRule="auto"/>
        <w:rPr>
          <w:rFonts w:eastAsia="Times New Roman" w:cs="Segoe UI"/>
          <w:color w:val="212529"/>
          <w:sz w:val="23"/>
          <w:szCs w:val="23"/>
          <w:lang w:eastAsia="en-GB"/>
        </w:rPr>
      </w:pPr>
    </w:p>
    <w:p w14:paraId="13372C18" w14:textId="3516EA29" w:rsidR="00497305" w:rsidRDefault="007625DD" w:rsidP="00497305">
      <w:pPr>
        <w:pStyle w:val="Heading1"/>
      </w:pPr>
      <w:r>
        <w:t>Installing the software on your own computer</w:t>
      </w:r>
    </w:p>
    <w:p w14:paraId="527723C4" w14:textId="7651F707" w:rsidR="00B20E6E" w:rsidRPr="00B20E6E" w:rsidRDefault="00B20E6E" w:rsidP="00B20E6E">
      <w:r>
        <w:t xml:space="preserve">We will use </w:t>
      </w:r>
      <w:r w:rsidRPr="00C160AA">
        <w:rPr>
          <w:b/>
          <w:bCs/>
        </w:rPr>
        <w:t>Visual Studio Code</w:t>
      </w:r>
      <w:r>
        <w:t xml:space="preserve"> as our code editor (instead of vi or nano).  You could choose another editor if you have a favourite.  </w:t>
      </w:r>
      <w:r w:rsidR="00C160AA">
        <w:t xml:space="preserve">We will also use </w:t>
      </w:r>
      <w:proofErr w:type="spellStart"/>
      <w:r w:rsidR="00C160AA" w:rsidRPr="00C160AA">
        <w:rPr>
          <w:b/>
          <w:bCs/>
        </w:rPr>
        <w:t>Filezilla</w:t>
      </w:r>
      <w:proofErr w:type="spellEnd"/>
      <w:r w:rsidR="00C160AA">
        <w:t xml:space="preserve"> to transfer files to the virtual server.  </w:t>
      </w:r>
      <w:r w:rsidR="000F3BF2">
        <w:t xml:space="preserve">You will also need to install </w:t>
      </w:r>
      <w:r w:rsidR="000F3BF2" w:rsidRPr="000F3BF2">
        <w:rPr>
          <w:b/>
          <w:bCs/>
        </w:rPr>
        <w:t>node</w:t>
      </w:r>
      <w:r w:rsidR="000F3BF2">
        <w:t xml:space="preserve"> locally.  And you can install the </w:t>
      </w:r>
      <w:proofErr w:type="spellStart"/>
      <w:r w:rsidR="000F3BF2" w:rsidRPr="000F3BF2">
        <w:rPr>
          <w:b/>
          <w:bCs/>
        </w:rPr>
        <w:t>MySql</w:t>
      </w:r>
      <w:proofErr w:type="spellEnd"/>
      <w:r w:rsidR="000F3BF2" w:rsidRPr="000F3BF2">
        <w:rPr>
          <w:b/>
          <w:bCs/>
        </w:rPr>
        <w:t xml:space="preserve"> </w:t>
      </w:r>
      <w:r w:rsidR="000F3BF2">
        <w:rPr>
          <w:b/>
          <w:bCs/>
        </w:rPr>
        <w:t>S</w:t>
      </w:r>
      <w:r w:rsidR="000F3BF2" w:rsidRPr="000F3BF2">
        <w:rPr>
          <w:b/>
          <w:bCs/>
        </w:rPr>
        <w:t>erver</w:t>
      </w:r>
      <w:r w:rsidR="000F3BF2">
        <w:t xml:space="preserve"> and the handy </w:t>
      </w:r>
      <w:proofErr w:type="spellStart"/>
      <w:r w:rsidR="000F3BF2" w:rsidRPr="000F3BF2">
        <w:rPr>
          <w:b/>
          <w:bCs/>
        </w:rPr>
        <w:t>MySql</w:t>
      </w:r>
      <w:proofErr w:type="spellEnd"/>
      <w:r w:rsidR="000F3BF2" w:rsidRPr="000F3BF2">
        <w:rPr>
          <w:b/>
          <w:bCs/>
        </w:rPr>
        <w:t xml:space="preserve"> Workbench</w:t>
      </w:r>
      <w:r w:rsidR="000F3BF2">
        <w:t xml:space="preserve">.  </w:t>
      </w:r>
      <w:r>
        <w:t>Let’s install them</w:t>
      </w:r>
      <w:r w:rsidR="00C160AA">
        <w:t>.</w:t>
      </w:r>
    </w:p>
    <w:p w14:paraId="4D43D25D" w14:textId="77777777" w:rsidR="00C90541" w:rsidRPr="00AB6C7D" w:rsidRDefault="00C90541" w:rsidP="00FE0349">
      <w:pPr>
        <w:pStyle w:val="Instruction"/>
        <w:rPr>
          <w:rFonts w:cs="Segoe UI"/>
          <w:color w:val="212529"/>
        </w:rPr>
      </w:pPr>
      <w:r w:rsidRPr="00AB6C7D">
        <w:rPr>
          <w:rFonts w:cs="Segoe UI"/>
          <w:color w:val="212529"/>
        </w:rPr>
        <w:t>Download and install node.js from here: </w:t>
      </w:r>
      <w:hyperlink r:id="rId10" w:history="1">
        <w:r w:rsidRPr="00AB6C7D">
          <w:rPr>
            <w:rStyle w:val="Hyperlink"/>
            <w:rFonts w:cs="Segoe UI"/>
            <w:color w:val="0F6FC5"/>
            <w:shd w:val="clear" w:color="auto" w:fill="FFFFFF"/>
          </w:rPr>
          <w:t>https://nodejs.org/en</w:t>
        </w:r>
      </w:hyperlink>
      <w:hyperlink r:id="rId11" w:history="1">
        <w:r w:rsidRPr="00AB6C7D">
          <w:rPr>
            <w:rStyle w:val="Hyperlink"/>
            <w:rFonts w:cs="Segoe UI"/>
            <w:color w:val="0F6FC5"/>
            <w:shd w:val="clear" w:color="auto" w:fill="FFFFFF"/>
          </w:rPr>
          <w:t>/</w:t>
        </w:r>
      </w:hyperlink>
    </w:p>
    <w:p w14:paraId="3DEA114D" w14:textId="77777777" w:rsidR="00C90541" w:rsidRPr="00AB6C7D" w:rsidRDefault="00C90541" w:rsidP="00FE0349">
      <w:pPr>
        <w:pStyle w:val="Instruction"/>
      </w:pPr>
      <w:r w:rsidRPr="00AB6C7D">
        <w:t>Download and install Visual Studio code from here: </w:t>
      </w:r>
      <w:hyperlink r:id="rId12" w:history="1">
        <w:r w:rsidRPr="00AB6C7D">
          <w:rPr>
            <w:rStyle w:val="Hyperlink"/>
            <w:rFonts w:cs="Segoe UI"/>
            <w:color w:val="0F6FC5"/>
            <w:shd w:val="clear" w:color="auto" w:fill="FFFFFF"/>
          </w:rPr>
          <w:t>https://code.visualstudio.com</w:t>
        </w:r>
      </w:hyperlink>
    </w:p>
    <w:p w14:paraId="57A696CE" w14:textId="417EC63F" w:rsidR="00C90541" w:rsidRDefault="00C90541" w:rsidP="00FE0349">
      <w:pPr>
        <w:pStyle w:val="Instruction"/>
        <w:rPr>
          <w:color w:val="212529"/>
        </w:rPr>
      </w:pPr>
      <w:r w:rsidRPr="00AB6C7D">
        <w:rPr>
          <w:color w:val="212529"/>
        </w:rPr>
        <w:t xml:space="preserve">Download and install </w:t>
      </w:r>
      <w:proofErr w:type="spellStart"/>
      <w:r w:rsidRPr="00AB6C7D">
        <w:rPr>
          <w:color w:val="212529"/>
        </w:rPr>
        <w:t>Filezilla</w:t>
      </w:r>
      <w:proofErr w:type="spellEnd"/>
      <w:r w:rsidRPr="00AB6C7D">
        <w:rPr>
          <w:color w:val="212529"/>
        </w:rPr>
        <w:t xml:space="preserve"> from here: </w:t>
      </w:r>
      <w:hyperlink r:id="rId13" w:history="1">
        <w:r w:rsidRPr="00AB6C7D">
          <w:rPr>
            <w:rStyle w:val="Hyperlink"/>
            <w:rFonts w:cs="Segoe UI"/>
            <w:color w:val="0F6FC5"/>
          </w:rPr>
          <w:t>https://filezilla-project.org/</w:t>
        </w:r>
      </w:hyperlink>
      <w:r w:rsidRPr="00AB6C7D">
        <w:rPr>
          <w:color w:val="212529"/>
        </w:rPr>
        <w:t> </w:t>
      </w:r>
    </w:p>
    <w:p w14:paraId="37883EB9" w14:textId="45B8BBD6" w:rsidR="000F3BF2" w:rsidRDefault="000F3BF2" w:rsidP="00FE0349">
      <w:pPr>
        <w:pStyle w:val="Instruction"/>
        <w:rPr>
          <w:color w:val="212529"/>
        </w:rPr>
      </w:pPr>
      <w:r>
        <w:rPr>
          <w:color w:val="212529"/>
        </w:rPr>
        <w:t xml:space="preserve">Download and install MySQL Community Server from here: </w:t>
      </w:r>
      <w:hyperlink r:id="rId14" w:history="1">
        <w:r w:rsidRPr="005B65BC">
          <w:rPr>
            <w:rStyle w:val="Hyperlink"/>
          </w:rPr>
          <w:t>https://dev.mysql.com/downloads/mysql/</w:t>
        </w:r>
      </w:hyperlink>
      <w:r>
        <w:rPr>
          <w:color w:val="212529"/>
        </w:rPr>
        <w:t xml:space="preserve"> </w:t>
      </w:r>
    </w:p>
    <w:p w14:paraId="5B0AE12C" w14:textId="22786571" w:rsidR="000F3BF2" w:rsidRDefault="000F3BF2" w:rsidP="000F3BF2">
      <w:pPr>
        <w:pStyle w:val="Instruction"/>
        <w:numPr>
          <w:ilvl w:val="0"/>
          <w:numId w:val="0"/>
        </w:numPr>
        <w:rPr>
          <w:color w:val="212529"/>
        </w:rPr>
      </w:pPr>
      <w:r>
        <w:rPr>
          <w:color w:val="212529"/>
        </w:rPr>
        <w:t>Currently on Windows you have this option that also installs the Workbench:</w:t>
      </w:r>
    </w:p>
    <w:p w14:paraId="5EB3C89C" w14:textId="287CE914" w:rsidR="000F3BF2" w:rsidRDefault="000F3BF2" w:rsidP="000F3BF2">
      <w:pPr>
        <w:pStyle w:val="Instruction"/>
        <w:numPr>
          <w:ilvl w:val="0"/>
          <w:numId w:val="0"/>
        </w:numPr>
        <w:rPr>
          <w:color w:val="212529"/>
        </w:rPr>
      </w:pPr>
      <w:r w:rsidRPr="006648A2">
        <w:rPr>
          <w:rStyle w:val="Heading2Char"/>
          <w:noProof/>
          <w:lang w:eastAsia="en-GB"/>
        </w:rPr>
        <w:lastRenderedPageBreak/>
        <w:drawing>
          <wp:inline distT="0" distB="0" distL="0" distR="0" wp14:anchorId="451B13E0" wp14:editId="2C9B05FB">
            <wp:extent cx="3477260" cy="1251585"/>
            <wp:effectExtent l="0" t="0" r="2540" b="5715"/>
            <wp:docPr id="14" name="Picture 14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, Team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561" cy="125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193F" w14:textId="4EABABA2" w:rsidR="000F3BF2" w:rsidRDefault="000F3BF2" w:rsidP="000F3BF2">
      <w:pPr>
        <w:pStyle w:val="Instruction"/>
        <w:numPr>
          <w:ilvl w:val="0"/>
          <w:numId w:val="0"/>
        </w:numPr>
        <w:rPr>
          <w:color w:val="212529"/>
        </w:rPr>
      </w:pPr>
      <w:r>
        <w:rPr>
          <w:color w:val="212529"/>
        </w:rPr>
        <w:t>On the Mac install the appropriate one for your hardware:</w:t>
      </w:r>
    </w:p>
    <w:p w14:paraId="2AE456FF" w14:textId="332E28F5" w:rsidR="000F3BF2" w:rsidRDefault="000F3BF2" w:rsidP="000F3BF2">
      <w:pPr>
        <w:pStyle w:val="Instruction"/>
        <w:numPr>
          <w:ilvl w:val="0"/>
          <w:numId w:val="0"/>
        </w:numPr>
        <w:rPr>
          <w:color w:val="212529"/>
        </w:rPr>
      </w:pPr>
      <w:r w:rsidRPr="000F3BF2">
        <w:rPr>
          <w:color w:val="212529"/>
        </w:rPr>
        <w:drawing>
          <wp:inline distT="0" distB="0" distL="0" distR="0" wp14:anchorId="0CE60105" wp14:editId="6EC1D144">
            <wp:extent cx="3644900" cy="1054100"/>
            <wp:effectExtent l="0" t="0" r="0" b="0"/>
            <wp:docPr id="15" name="Picture 1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535A" w14:textId="053EE550" w:rsidR="007625DD" w:rsidRDefault="000F3BF2" w:rsidP="000F3BF2">
      <w:pPr>
        <w:pStyle w:val="Instruction"/>
        <w:numPr>
          <w:ilvl w:val="0"/>
          <w:numId w:val="0"/>
        </w:numPr>
        <w:rPr>
          <w:color w:val="212529"/>
        </w:rPr>
      </w:pPr>
      <w:r>
        <w:rPr>
          <w:color w:val="212529"/>
        </w:rPr>
        <w:t xml:space="preserve">For the most part you can choose the default options, but </w:t>
      </w:r>
      <w:r w:rsidR="007625DD">
        <w:rPr>
          <w:color w:val="212529"/>
        </w:rPr>
        <w:t>for the Authentication method choose “Legacy Authentication”.  On Windows it looks like this:</w:t>
      </w:r>
    </w:p>
    <w:p w14:paraId="3BEB2AE4" w14:textId="77777777" w:rsidR="007625DD" w:rsidRDefault="007625DD" w:rsidP="000F3BF2">
      <w:pPr>
        <w:pStyle w:val="Instruction"/>
        <w:numPr>
          <w:ilvl w:val="0"/>
          <w:numId w:val="0"/>
        </w:numPr>
        <w:rPr>
          <w:color w:val="212529"/>
        </w:rPr>
      </w:pPr>
      <w:r w:rsidRPr="00516AF7">
        <w:rPr>
          <w:rStyle w:val="Heading2Char"/>
          <w:noProof/>
          <w:lang w:eastAsia="en-GB"/>
        </w:rPr>
        <w:drawing>
          <wp:inline distT="0" distB="0" distL="0" distR="0" wp14:anchorId="36714736" wp14:editId="29369789">
            <wp:extent cx="4212236" cy="3193012"/>
            <wp:effectExtent l="0" t="0" r="4445" b="0"/>
            <wp:docPr id="19" name="Picture 19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863" cy="322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EE7A" w14:textId="77777777" w:rsidR="007625DD" w:rsidRDefault="007625DD" w:rsidP="000F3BF2">
      <w:pPr>
        <w:pStyle w:val="Instruction"/>
        <w:numPr>
          <w:ilvl w:val="0"/>
          <w:numId w:val="0"/>
        </w:numPr>
        <w:rPr>
          <w:color w:val="212529"/>
        </w:rPr>
      </w:pPr>
      <w:r>
        <w:rPr>
          <w:color w:val="212529"/>
        </w:rPr>
        <w:t>On Mac it looks like this:</w:t>
      </w:r>
    </w:p>
    <w:p w14:paraId="6C5255B8" w14:textId="19538BC0" w:rsidR="000F3BF2" w:rsidRDefault="007625DD" w:rsidP="000F3BF2">
      <w:pPr>
        <w:pStyle w:val="Instruction"/>
        <w:numPr>
          <w:ilvl w:val="0"/>
          <w:numId w:val="0"/>
        </w:numPr>
        <w:rPr>
          <w:color w:val="212529"/>
        </w:rPr>
      </w:pPr>
      <w:r w:rsidRPr="00567DB6">
        <w:rPr>
          <w:rStyle w:val="Heading2Char"/>
          <w:noProof/>
          <w:lang w:eastAsia="en-GB"/>
        </w:rPr>
        <w:lastRenderedPageBreak/>
        <w:drawing>
          <wp:inline distT="0" distB="0" distL="0" distR="0" wp14:anchorId="3C2DD652" wp14:editId="4583CA1A">
            <wp:extent cx="5038725" cy="36593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0768" cy="366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BF2">
        <w:rPr>
          <w:color w:val="212529"/>
        </w:rPr>
        <w:br w:type="textWrapping" w:clear="all"/>
      </w:r>
    </w:p>
    <w:p w14:paraId="35251599" w14:textId="2E920E51" w:rsidR="007625DD" w:rsidRDefault="007625DD" w:rsidP="000F3BF2">
      <w:pPr>
        <w:pStyle w:val="Instruction"/>
        <w:numPr>
          <w:ilvl w:val="0"/>
          <w:numId w:val="0"/>
        </w:numPr>
        <w:rPr>
          <w:color w:val="212529"/>
        </w:rPr>
      </w:pPr>
      <w:r>
        <w:rPr>
          <w:color w:val="212529"/>
        </w:rPr>
        <w:t>You will be asked to enter your root password.  Make sure you remember it!</w:t>
      </w:r>
    </w:p>
    <w:p w14:paraId="343C1331" w14:textId="319461AE" w:rsidR="007625DD" w:rsidRDefault="007625DD" w:rsidP="000F3BF2">
      <w:pPr>
        <w:pStyle w:val="Instruction"/>
        <w:numPr>
          <w:ilvl w:val="0"/>
          <w:numId w:val="0"/>
        </w:numPr>
        <w:rPr>
          <w:color w:val="212529"/>
        </w:rPr>
      </w:pPr>
      <w:r w:rsidRPr="00F72392">
        <w:rPr>
          <w:noProof/>
        </w:rPr>
        <w:drawing>
          <wp:inline distT="0" distB="0" distL="0" distR="0" wp14:anchorId="78AE775F" wp14:editId="58266BB9">
            <wp:extent cx="4693920" cy="3545142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788" cy="355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1226" w14:textId="77777777" w:rsidR="007625DD" w:rsidRPr="00AB6C7D" w:rsidRDefault="007625DD" w:rsidP="000F3BF2">
      <w:pPr>
        <w:pStyle w:val="Instruction"/>
        <w:numPr>
          <w:ilvl w:val="0"/>
          <w:numId w:val="0"/>
        </w:numPr>
        <w:rPr>
          <w:color w:val="212529"/>
        </w:rPr>
      </w:pPr>
    </w:p>
    <w:p w14:paraId="1ED7D7BF" w14:textId="7B4C5F65" w:rsidR="00FE0349" w:rsidRDefault="007625DD" w:rsidP="007625DD">
      <w:pPr>
        <w:pStyle w:val="Instruction"/>
      </w:pPr>
      <w:r>
        <w:t xml:space="preserve">If </w:t>
      </w:r>
      <w:proofErr w:type="spellStart"/>
      <w:r>
        <w:t>MySql</w:t>
      </w:r>
      <w:proofErr w:type="spellEnd"/>
      <w:r>
        <w:t xml:space="preserve"> Workbench did not install as part of the main </w:t>
      </w:r>
      <w:proofErr w:type="spellStart"/>
      <w:r>
        <w:t>MySql</w:t>
      </w:r>
      <w:proofErr w:type="spellEnd"/>
      <w:r>
        <w:t xml:space="preserve"> install you can install it separately from here: </w:t>
      </w:r>
      <w:hyperlink r:id="rId20" w:history="1">
        <w:r w:rsidRPr="005B65BC">
          <w:rPr>
            <w:rStyle w:val="Hyperlink"/>
          </w:rPr>
          <w:t>https://dev.mysql.com/downloads/workbench/</w:t>
        </w:r>
      </w:hyperlink>
      <w:r>
        <w:t xml:space="preserve"> </w:t>
      </w:r>
    </w:p>
    <w:p w14:paraId="3BF4A1A0" w14:textId="09D4AC95" w:rsidR="007625DD" w:rsidRDefault="007625DD" w:rsidP="007625DD">
      <w:pPr>
        <w:pStyle w:val="Instruction"/>
        <w:numPr>
          <w:ilvl w:val="0"/>
          <w:numId w:val="0"/>
        </w:numPr>
      </w:pPr>
      <w:r>
        <w:lastRenderedPageBreak/>
        <w:t>Once installed you should be able to run it:</w:t>
      </w:r>
    </w:p>
    <w:p w14:paraId="3EED73F2" w14:textId="3685DE03" w:rsidR="007625DD" w:rsidRDefault="007625DD" w:rsidP="007625DD">
      <w:pPr>
        <w:pStyle w:val="Instruction"/>
        <w:numPr>
          <w:ilvl w:val="0"/>
          <w:numId w:val="0"/>
        </w:numPr>
      </w:pPr>
      <w:r w:rsidRPr="00F72392">
        <w:rPr>
          <w:noProof/>
        </w:rPr>
        <w:drawing>
          <wp:inline distT="0" distB="0" distL="0" distR="0" wp14:anchorId="48A2DD6D" wp14:editId="2B156B40">
            <wp:extent cx="4907280" cy="2814645"/>
            <wp:effectExtent l="0" t="0" r="7620" b="508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729" cy="281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A897" w14:textId="597C7DE5" w:rsidR="002443F1" w:rsidRDefault="002443F1" w:rsidP="007625DD">
      <w:pPr>
        <w:pStyle w:val="Heading1"/>
      </w:pPr>
      <w:r>
        <w:t>Create your web app</w:t>
      </w:r>
    </w:p>
    <w:p w14:paraId="6CD1C319" w14:textId="76AE0BC0" w:rsidR="00D97C8D" w:rsidRDefault="007625DD" w:rsidP="00C90541">
      <w:pPr>
        <w:shd w:val="clear" w:color="auto" w:fill="FFFFFF"/>
        <w:spacing w:after="0"/>
        <w:rPr>
          <w:rFonts w:cs="Segoe UI"/>
          <w:color w:val="212529"/>
        </w:rPr>
      </w:pPr>
      <w:r>
        <w:rPr>
          <w:rFonts w:cs="Segoe UI"/>
          <w:color w:val="212529"/>
        </w:rPr>
        <w:t>Now that you have everything installed, y</w:t>
      </w:r>
      <w:r w:rsidR="00C90541" w:rsidRPr="00AB6C7D">
        <w:rPr>
          <w:rFonts w:cs="Segoe UI"/>
          <w:color w:val="212529"/>
        </w:rPr>
        <w:t xml:space="preserve">ou can edit your code, run it and test it on your local computer instead of on the virtual server.  </w:t>
      </w:r>
      <w:r w:rsidR="00D97C8D">
        <w:rPr>
          <w:rFonts w:cs="Segoe UI"/>
          <w:color w:val="212529"/>
        </w:rPr>
        <w:t>Let’s go through that process</w:t>
      </w:r>
      <w:r>
        <w:rPr>
          <w:rFonts w:cs="Segoe UI"/>
          <w:color w:val="212529"/>
        </w:rPr>
        <w:t xml:space="preserve"> with a simple “hello world” app:</w:t>
      </w:r>
    </w:p>
    <w:p w14:paraId="7662144E" w14:textId="77777777" w:rsidR="00FE0349" w:rsidRDefault="00FE0349" w:rsidP="00C90541">
      <w:pPr>
        <w:shd w:val="clear" w:color="auto" w:fill="FFFFFF"/>
        <w:spacing w:after="0"/>
        <w:rPr>
          <w:rFonts w:cs="Segoe UI"/>
          <w:color w:val="212529"/>
        </w:rPr>
      </w:pPr>
    </w:p>
    <w:p w14:paraId="6096243A" w14:textId="77777777" w:rsidR="00D97C8D" w:rsidRDefault="00D97C8D" w:rsidP="00FE0349">
      <w:pPr>
        <w:pStyle w:val="Instruction"/>
        <w:rPr>
          <w:rFonts w:cs="Segoe UI"/>
          <w:color w:val="212529"/>
        </w:rPr>
      </w:pPr>
      <w:r w:rsidRPr="00FE0349">
        <w:rPr>
          <w:rStyle w:val="InstructionChar"/>
        </w:rPr>
        <w:t>On your local computer, start up a terminal session.  On Windows search for</w:t>
      </w:r>
      <w:r>
        <w:rPr>
          <w:rFonts w:cs="Segoe UI"/>
          <w:color w:val="212529"/>
        </w:rPr>
        <w:t xml:space="preserve"> Command Prompt:</w:t>
      </w:r>
    </w:p>
    <w:p w14:paraId="6550513A" w14:textId="77777777" w:rsidR="00D97C8D" w:rsidRDefault="00D97C8D" w:rsidP="00D97C8D">
      <w:pPr>
        <w:shd w:val="clear" w:color="auto" w:fill="FFFFFF"/>
        <w:spacing w:after="0"/>
        <w:rPr>
          <w:rFonts w:ascii="Segoe UI" w:hAnsi="Segoe UI" w:cs="Segoe UI"/>
          <w:color w:val="212529"/>
          <w:sz w:val="23"/>
          <w:szCs w:val="23"/>
        </w:rPr>
      </w:pPr>
      <w:r w:rsidRPr="00D97C8D">
        <w:rPr>
          <w:rFonts w:ascii="Segoe UI" w:hAnsi="Segoe UI" w:cs="Segoe UI"/>
          <w:noProof/>
          <w:color w:val="212529"/>
        </w:rPr>
        <w:drawing>
          <wp:inline distT="0" distB="0" distL="0" distR="0" wp14:anchorId="6D4F27BC" wp14:editId="10B435EF">
            <wp:extent cx="2257740" cy="666843"/>
            <wp:effectExtent l="0" t="0" r="9525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D060" w14:textId="0D6F2F1C" w:rsidR="00D97C8D" w:rsidRDefault="00D97C8D" w:rsidP="00D97C8D">
      <w:pPr>
        <w:shd w:val="clear" w:color="auto" w:fill="FFFFFF"/>
        <w:spacing w:after="0"/>
        <w:rPr>
          <w:rFonts w:cs="Segoe UI"/>
          <w:color w:val="212529"/>
        </w:rPr>
      </w:pPr>
      <w:r w:rsidRPr="00D97C8D">
        <w:rPr>
          <w:rFonts w:cs="Segoe UI"/>
          <w:color w:val="212529"/>
        </w:rPr>
        <w:t>On a Mac search for Terminal:</w:t>
      </w:r>
    </w:p>
    <w:p w14:paraId="7D6F0814" w14:textId="7D57FBA6" w:rsidR="00D97C8D" w:rsidRDefault="00D97C8D" w:rsidP="00D97C8D">
      <w:pPr>
        <w:shd w:val="clear" w:color="auto" w:fill="FFFFFF"/>
        <w:spacing w:after="0"/>
        <w:rPr>
          <w:rFonts w:cs="Segoe UI"/>
          <w:color w:val="212529"/>
        </w:rPr>
      </w:pPr>
      <w:r w:rsidRPr="00D97C8D">
        <w:rPr>
          <w:rFonts w:cs="Segoe UI"/>
          <w:noProof/>
          <w:color w:val="212529"/>
        </w:rPr>
        <w:drawing>
          <wp:inline distT="0" distB="0" distL="0" distR="0" wp14:anchorId="4D70D7AA" wp14:editId="25F265F3">
            <wp:extent cx="711090" cy="645952"/>
            <wp:effectExtent l="0" t="0" r="0" b="1905"/>
            <wp:docPr id="13" name="Picture 13" descr="A picture containing text, monitor, screen,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monitor, screen, televis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6335" cy="65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0432" w14:textId="77777777" w:rsidR="00FE0349" w:rsidRDefault="00FE0349" w:rsidP="00D97C8D">
      <w:pPr>
        <w:shd w:val="clear" w:color="auto" w:fill="FFFFFF"/>
        <w:spacing w:after="0"/>
        <w:rPr>
          <w:rFonts w:cs="Segoe UI"/>
          <w:color w:val="212529"/>
        </w:rPr>
      </w:pPr>
    </w:p>
    <w:p w14:paraId="64C96A66" w14:textId="11904880" w:rsidR="00D97C8D" w:rsidRDefault="00D97C8D" w:rsidP="00FE0349">
      <w:pPr>
        <w:pStyle w:val="Instruction"/>
      </w:pPr>
      <w:r>
        <w:t>Enter the following to create an initialise the new web app:</w:t>
      </w:r>
    </w:p>
    <w:p w14:paraId="49F10F58" w14:textId="77777777" w:rsidR="009A376A" w:rsidRPr="002A2794" w:rsidRDefault="009A376A" w:rsidP="009A376A">
      <w:pPr>
        <w:shd w:val="clear" w:color="auto" w:fill="D9D9D9" w:themeFill="background1" w:themeFillShade="D9"/>
        <w:spacing w:after="0"/>
        <w:rPr>
          <w:i/>
          <w:iCs/>
        </w:rPr>
      </w:pPr>
      <w:r>
        <w:rPr>
          <w:i/>
          <w:iCs/>
        </w:rPr>
        <w:t>local terminal</w:t>
      </w:r>
    </w:p>
    <w:p w14:paraId="6B97FAE6" w14:textId="1D5297EB" w:rsidR="00D97C8D" w:rsidRDefault="00D97C8D" w:rsidP="00D97C8D">
      <w:pPr>
        <w:pStyle w:val="Code"/>
      </w:pPr>
      <w:proofErr w:type="spellStart"/>
      <w:r>
        <w:t>mkdir</w:t>
      </w:r>
      <w:proofErr w:type="spellEnd"/>
      <w:r>
        <w:t xml:space="preserve"> hello-local</w:t>
      </w:r>
    </w:p>
    <w:p w14:paraId="049AC1BB" w14:textId="0ECE9067" w:rsidR="00D97C8D" w:rsidRDefault="00D97C8D" w:rsidP="00D97C8D">
      <w:pPr>
        <w:pStyle w:val="Code"/>
      </w:pPr>
      <w:r>
        <w:t>cd hello-local</w:t>
      </w:r>
    </w:p>
    <w:p w14:paraId="25866B2E" w14:textId="7BD441D0" w:rsidR="00D97C8D" w:rsidRDefault="00D97C8D" w:rsidP="00D97C8D">
      <w:pPr>
        <w:pStyle w:val="Code"/>
      </w:pP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28F761D9" w14:textId="6EF70E92" w:rsidR="000C7C15" w:rsidRDefault="000C7C15" w:rsidP="00D97C8D">
      <w:pPr>
        <w:shd w:val="clear" w:color="auto" w:fill="FFFFFF"/>
        <w:spacing w:after="0"/>
        <w:rPr>
          <w:rFonts w:ascii="Segoe UI" w:hAnsi="Segoe UI" w:cs="Segoe UI"/>
          <w:color w:val="212529"/>
          <w:sz w:val="23"/>
          <w:szCs w:val="23"/>
        </w:rPr>
      </w:pPr>
    </w:p>
    <w:p w14:paraId="76C56A82" w14:textId="0D109FA1" w:rsidR="000C7C15" w:rsidRPr="003F2D48" w:rsidRDefault="000C7C15" w:rsidP="00FE0349">
      <w:pPr>
        <w:pStyle w:val="Instruction"/>
      </w:pPr>
      <w:proofErr w:type="spellStart"/>
      <w:r w:rsidRPr="003F2D48">
        <w:t>Start up</w:t>
      </w:r>
      <w:proofErr w:type="spellEnd"/>
      <w:r w:rsidRPr="003F2D48">
        <w:t xml:space="preserve"> Visual Studio Code and open the folder </w:t>
      </w:r>
      <w:r w:rsidRPr="009A376A">
        <w:rPr>
          <w:rStyle w:val="CodeChar"/>
        </w:rPr>
        <w:t>hello-local</w:t>
      </w:r>
      <w:r w:rsidR="003F2D48" w:rsidRPr="003F2D48">
        <w:t xml:space="preserve"> (File</w:t>
      </w:r>
      <w:r w:rsidR="003F2D48" w:rsidRPr="003F2D48">
        <w:sym w:font="Wingdings" w:char="F0E0"/>
      </w:r>
      <w:r w:rsidR="003F2D48" w:rsidRPr="003F2D48">
        <w:t>Open Folder)</w:t>
      </w:r>
      <w:r w:rsidRPr="003F2D48">
        <w:t xml:space="preserve">.  </w:t>
      </w:r>
      <w:r w:rsidR="003F2D48" w:rsidRPr="003F2D48">
        <w:t xml:space="preserve">  You should see the folder and the </w:t>
      </w:r>
      <w:proofErr w:type="spellStart"/>
      <w:r w:rsidR="003F2D48" w:rsidRPr="009A376A">
        <w:rPr>
          <w:rStyle w:val="CodeChar"/>
        </w:rPr>
        <w:t>package.json</w:t>
      </w:r>
      <w:proofErr w:type="spellEnd"/>
      <w:r w:rsidR="003F2D48" w:rsidRPr="003F2D48">
        <w:t xml:space="preserve"> file:</w:t>
      </w:r>
    </w:p>
    <w:p w14:paraId="61E8E7DA" w14:textId="4FEE41B5" w:rsidR="000C7C15" w:rsidRDefault="000C7C15" w:rsidP="00C90541">
      <w:pPr>
        <w:shd w:val="clear" w:color="auto" w:fill="FFFFFF"/>
        <w:spacing w:after="0"/>
        <w:rPr>
          <w:rFonts w:ascii="Segoe UI" w:hAnsi="Segoe UI" w:cs="Segoe UI"/>
          <w:color w:val="212529"/>
          <w:sz w:val="23"/>
          <w:szCs w:val="23"/>
        </w:rPr>
      </w:pPr>
      <w:r w:rsidRPr="000C7C15">
        <w:rPr>
          <w:rFonts w:ascii="Segoe UI" w:hAnsi="Segoe UI" w:cs="Segoe UI"/>
          <w:noProof/>
          <w:color w:val="212529"/>
          <w:sz w:val="23"/>
          <w:szCs w:val="23"/>
        </w:rPr>
        <w:lastRenderedPageBreak/>
        <w:drawing>
          <wp:inline distT="0" distB="0" distL="0" distR="0" wp14:anchorId="7CC3656A" wp14:editId="3CC3389B">
            <wp:extent cx="1981200" cy="1191756"/>
            <wp:effectExtent l="0" t="0" r="0" b="889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8428" cy="120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6431" w14:textId="72EE2CD3" w:rsidR="000C7C15" w:rsidRPr="003F2D48" w:rsidRDefault="000C7C15" w:rsidP="00FE0349">
      <w:pPr>
        <w:pStyle w:val="Instruction"/>
      </w:pPr>
      <w:r w:rsidRPr="003F2D48">
        <w:t>Create a new file:</w:t>
      </w:r>
    </w:p>
    <w:p w14:paraId="363A8EDE" w14:textId="0006E0C2" w:rsidR="000C7C15" w:rsidRDefault="000C7C15" w:rsidP="00C90541">
      <w:pPr>
        <w:shd w:val="clear" w:color="auto" w:fill="FFFFFF"/>
        <w:spacing w:after="0"/>
        <w:rPr>
          <w:rFonts w:ascii="Segoe UI" w:hAnsi="Segoe UI" w:cs="Segoe UI"/>
          <w:color w:val="212529"/>
          <w:sz w:val="23"/>
          <w:szCs w:val="23"/>
        </w:rPr>
      </w:pPr>
      <w:r>
        <w:rPr>
          <w:noProof/>
        </w:rPr>
        <w:drawing>
          <wp:inline distT="0" distB="0" distL="0" distR="0" wp14:anchorId="7F1723B7" wp14:editId="1F1D9B60">
            <wp:extent cx="1996578" cy="713064"/>
            <wp:effectExtent l="0" t="0" r="381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7353" cy="7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2DF9" w14:textId="136672CE" w:rsidR="000C7C15" w:rsidRPr="003F2D48" w:rsidRDefault="000C7C15" w:rsidP="00C90541">
      <w:pPr>
        <w:shd w:val="clear" w:color="auto" w:fill="FFFFFF"/>
        <w:spacing w:after="0"/>
        <w:rPr>
          <w:rFonts w:cs="Segoe UI"/>
          <w:color w:val="212529"/>
        </w:rPr>
      </w:pPr>
      <w:r w:rsidRPr="003F2D48">
        <w:rPr>
          <w:rFonts w:cs="Segoe UI"/>
          <w:color w:val="212529"/>
        </w:rPr>
        <w:t xml:space="preserve">Call it </w:t>
      </w:r>
      <w:r w:rsidRPr="009A376A">
        <w:rPr>
          <w:rStyle w:val="CodeChar"/>
        </w:rPr>
        <w:t>index.js</w:t>
      </w:r>
      <w:r w:rsidRPr="003F2D48">
        <w:rPr>
          <w:rFonts w:cs="Segoe UI"/>
          <w:color w:val="212529"/>
        </w:rPr>
        <w:t>.  Enter the code we used last week:</w:t>
      </w:r>
    </w:p>
    <w:p w14:paraId="5C4EFBB6" w14:textId="1F953121" w:rsidR="000C7C15" w:rsidRDefault="000C7C15" w:rsidP="00C90541">
      <w:pPr>
        <w:shd w:val="clear" w:color="auto" w:fill="FFFFFF"/>
        <w:spacing w:after="0"/>
        <w:rPr>
          <w:rFonts w:ascii="Segoe UI" w:hAnsi="Segoe UI" w:cs="Segoe UI"/>
          <w:color w:val="212529"/>
          <w:sz w:val="23"/>
          <w:szCs w:val="23"/>
        </w:rPr>
      </w:pPr>
      <w:r>
        <w:rPr>
          <w:noProof/>
        </w:rPr>
        <w:drawing>
          <wp:inline distT="0" distB="0" distL="0" distR="0" wp14:anchorId="71B17B4D" wp14:editId="40D43282">
            <wp:extent cx="4785775" cy="1310754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9276" w14:textId="0C160A97" w:rsidR="000C7C15" w:rsidRPr="003F2D48" w:rsidRDefault="000C7C15" w:rsidP="00C90541">
      <w:pPr>
        <w:shd w:val="clear" w:color="auto" w:fill="FFFFFF"/>
        <w:spacing w:after="0"/>
        <w:rPr>
          <w:rFonts w:cs="Segoe UI"/>
          <w:color w:val="212529"/>
        </w:rPr>
      </w:pPr>
      <w:r w:rsidRPr="003F2D48">
        <w:rPr>
          <w:rFonts w:cs="Segoe UI"/>
          <w:color w:val="212529"/>
        </w:rPr>
        <w:t xml:space="preserve">Save the file.  </w:t>
      </w:r>
    </w:p>
    <w:p w14:paraId="44A0F342" w14:textId="77777777" w:rsidR="002443F1" w:rsidRDefault="002443F1" w:rsidP="00C90541">
      <w:pPr>
        <w:shd w:val="clear" w:color="auto" w:fill="FFFFFF"/>
        <w:spacing w:after="0"/>
        <w:rPr>
          <w:rFonts w:ascii="Segoe UI" w:hAnsi="Segoe UI" w:cs="Segoe UI"/>
          <w:color w:val="212529"/>
          <w:sz w:val="23"/>
          <w:szCs w:val="23"/>
        </w:rPr>
      </w:pPr>
    </w:p>
    <w:p w14:paraId="6C991AAB" w14:textId="297D1019" w:rsidR="002443F1" w:rsidRDefault="002443F1" w:rsidP="002443F1">
      <w:pPr>
        <w:pStyle w:val="Heading3"/>
      </w:pPr>
      <w:r>
        <w:t>Test your web app</w:t>
      </w:r>
      <w:r w:rsidR="000A76A4">
        <w:t xml:space="preserve"> locally</w:t>
      </w:r>
    </w:p>
    <w:p w14:paraId="52288270" w14:textId="6BD885FD" w:rsidR="002443F1" w:rsidRPr="003F2D48" w:rsidRDefault="000C7C15" w:rsidP="00FE0349">
      <w:pPr>
        <w:pStyle w:val="Instruction"/>
      </w:pPr>
      <w:r w:rsidRPr="003F2D48">
        <w:t xml:space="preserve">Now run it </w:t>
      </w:r>
      <w:r w:rsidR="002443F1" w:rsidRPr="003F2D48">
        <w:t>from the Run Without Debugging menu:</w:t>
      </w:r>
    </w:p>
    <w:p w14:paraId="510A37D0" w14:textId="4DDE7011" w:rsidR="000C7C15" w:rsidRDefault="000C7C15" w:rsidP="00C90541">
      <w:pPr>
        <w:shd w:val="clear" w:color="auto" w:fill="FFFFFF"/>
        <w:spacing w:after="0"/>
        <w:rPr>
          <w:rFonts w:ascii="Segoe UI" w:hAnsi="Segoe UI" w:cs="Segoe UI"/>
          <w:color w:val="212529"/>
          <w:sz w:val="23"/>
          <w:szCs w:val="23"/>
        </w:rPr>
      </w:pPr>
      <w:r>
        <w:rPr>
          <w:noProof/>
        </w:rPr>
        <w:drawing>
          <wp:inline distT="0" distB="0" distL="0" distR="0" wp14:anchorId="0AE03AB5" wp14:editId="5738F6FD">
            <wp:extent cx="2362405" cy="86113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0CDF" w14:textId="77777777" w:rsidR="003F2D48" w:rsidRDefault="003F2D48" w:rsidP="00C90541">
      <w:pPr>
        <w:shd w:val="clear" w:color="auto" w:fill="FFFFFF"/>
        <w:spacing w:after="0"/>
        <w:rPr>
          <w:rFonts w:ascii="Segoe UI" w:hAnsi="Segoe UI" w:cs="Segoe UI"/>
          <w:color w:val="212529"/>
          <w:sz w:val="23"/>
          <w:szCs w:val="23"/>
        </w:rPr>
      </w:pPr>
    </w:p>
    <w:p w14:paraId="33BAAD85" w14:textId="05616111" w:rsidR="002443F1" w:rsidRPr="003F2D48" w:rsidRDefault="002443F1" w:rsidP="00C90541">
      <w:pPr>
        <w:shd w:val="clear" w:color="auto" w:fill="FFFFFF"/>
        <w:spacing w:after="0"/>
        <w:rPr>
          <w:rFonts w:cs="Segoe UI"/>
          <w:color w:val="212529"/>
        </w:rPr>
      </w:pPr>
      <w:r w:rsidRPr="003F2D48">
        <w:rPr>
          <w:rFonts w:cs="Segoe UI"/>
          <w:color w:val="212529"/>
        </w:rPr>
        <w:t xml:space="preserve">You should see a debug console appear confirming that </w:t>
      </w:r>
      <w:proofErr w:type="gramStart"/>
      <w:r w:rsidRPr="003F2D48">
        <w:rPr>
          <w:rFonts w:cs="Segoe UI"/>
          <w:color w:val="212529"/>
        </w:rPr>
        <w:t>you</w:t>
      </w:r>
      <w:proofErr w:type="gramEnd"/>
      <w:r w:rsidRPr="003F2D48">
        <w:rPr>
          <w:rFonts w:cs="Segoe UI"/>
          <w:color w:val="212529"/>
        </w:rPr>
        <w:t xml:space="preserve"> node app is running:</w:t>
      </w:r>
    </w:p>
    <w:p w14:paraId="03D57457" w14:textId="07F61922" w:rsidR="002443F1" w:rsidRDefault="002443F1" w:rsidP="00C90541">
      <w:pPr>
        <w:shd w:val="clear" w:color="auto" w:fill="FFFFFF"/>
        <w:spacing w:after="0"/>
        <w:rPr>
          <w:rFonts w:ascii="Segoe UI" w:hAnsi="Segoe UI" w:cs="Segoe UI"/>
          <w:color w:val="212529"/>
          <w:sz w:val="23"/>
          <w:szCs w:val="23"/>
        </w:rPr>
      </w:pPr>
      <w:r>
        <w:rPr>
          <w:noProof/>
        </w:rPr>
        <w:drawing>
          <wp:inline distT="0" distB="0" distL="0" distR="0" wp14:anchorId="270E651A" wp14:editId="6E496318">
            <wp:extent cx="2903472" cy="678239"/>
            <wp:effectExtent l="0" t="0" r="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E2C7" w14:textId="77777777" w:rsidR="00FE0349" w:rsidRDefault="00FE0349" w:rsidP="00C90541">
      <w:pPr>
        <w:shd w:val="clear" w:color="auto" w:fill="FFFFFF"/>
        <w:spacing w:after="0"/>
        <w:rPr>
          <w:rFonts w:ascii="Segoe UI" w:hAnsi="Segoe UI" w:cs="Segoe UI"/>
          <w:color w:val="212529"/>
          <w:sz w:val="23"/>
          <w:szCs w:val="23"/>
        </w:rPr>
      </w:pPr>
    </w:p>
    <w:p w14:paraId="5B1C4C64" w14:textId="27F37077" w:rsidR="002443F1" w:rsidRPr="003F2D48" w:rsidRDefault="002443F1" w:rsidP="00FE0349">
      <w:pPr>
        <w:pStyle w:val="Instruction"/>
      </w:pPr>
      <w:r w:rsidRPr="003F2D48">
        <w:t>Go to your browser to see your app running</w:t>
      </w:r>
      <w:r w:rsidR="009A376A">
        <w:t xml:space="preserve"> (by entering </w:t>
      </w:r>
      <w:r w:rsidR="009A376A" w:rsidRPr="009A376A">
        <w:rPr>
          <w:rStyle w:val="CodeChar"/>
        </w:rPr>
        <w:t>localhost:8000</w:t>
      </w:r>
      <w:r w:rsidR="009A376A">
        <w:t>)</w:t>
      </w:r>
      <w:r w:rsidRPr="003F2D48">
        <w:t>:</w:t>
      </w:r>
    </w:p>
    <w:p w14:paraId="0D1D498F" w14:textId="6DA111DA" w:rsidR="002443F1" w:rsidRDefault="002443F1" w:rsidP="00C90541">
      <w:pPr>
        <w:shd w:val="clear" w:color="auto" w:fill="FFFFFF"/>
        <w:spacing w:after="0"/>
        <w:rPr>
          <w:rFonts w:ascii="Segoe UI" w:hAnsi="Segoe UI" w:cs="Segoe UI"/>
          <w:color w:val="212529"/>
          <w:sz w:val="23"/>
          <w:szCs w:val="23"/>
        </w:rPr>
      </w:pPr>
      <w:r w:rsidRPr="002443F1">
        <w:rPr>
          <w:rFonts w:ascii="Segoe UI" w:hAnsi="Segoe UI" w:cs="Segoe UI"/>
          <w:noProof/>
          <w:color w:val="212529"/>
          <w:sz w:val="23"/>
          <w:szCs w:val="23"/>
        </w:rPr>
        <w:drawing>
          <wp:inline distT="0" distB="0" distL="0" distR="0" wp14:anchorId="027A503A" wp14:editId="29647B5E">
            <wp:extent cx="2781688" cy="885949"/>
            <wp:effectExtent l="0" t="0" r="0" b="9525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C118" w14:textId="2BDC1BF7" w:rsidR="002443F1" w:rsidRPr="003F2D48" w:rsidRDefault="002443F1" w:rsidP="00C90541">
      <w:pPr>
        <w:shd w:val="clear" w:color="auto" w:fill="FFFFFF"/>
        <w:spacing w:after="0"/>
        <w:rPr>
          <w:rFonts w:cs="Segoe UI"/>
          <w:color w:val="212529"/>
        </w:rPr>
      </w:pPr>
      <w:r w:rsidRPr="003F2D48">
        <w:rPr>
          <w:rFonts w:cs="Segoe UI"/>
          <w:color w:val="212529"/>
        </w:rPr>
        <w:t xml:space="preserve">Note that the web app </w:t>
      </w:r>
      <w:proofErr w:type="gramStart"/>
      <w:r w:rsidRPr="003F2D48">
        <w:rPr>
          <w:rFonts w:cs="Segoe UI"/>
          <w:color w:val="212529"/>
        </w:rPr>
        <w:t>is running locally,</w:t>
      </w:r>
      <w:proofErr w:type="gramEnd"/>
      <w:r w:rsidRPr="003F2D48">
        <w:rPr>
          <w:rFonts w:cs="Segoe UI"/>
          <w:color w:val="212529"/>
        </w:rPr>
        <w:t xml:space="preserve"> on your own computer.  It’s not on the virtual server.</w:t>
      </w:r>
    </w:p>
    <w:p w14:paraId="3629AAFF" w14:textId="7791D16C" w:rsidR="002443F1" w:rsidRDefault="002443F1" w:rsidP="00C90541">
      <w:pPr>
        <w:shd w:val="clear" w:color="auto" w:fill="FFFFFF"/>
        <w:spacing w:after="0"/>
        <w:rPr>
          <w:rFonts w:ascii="Segoe UI" w:hAnsi="Segoe UI" w:cs="Segoe UI"/>
          <w:color w:val="212529"/>
          <w:sz w:val="23"/>
          <w:szCs w:val="23"/>
        </w:rPr>
      </w:pPr>
    </w:p>
    <w:p w14:paraId="301C25CE" w14:textId="2600F4FC" w:rsidR="002443F1" w:rsidRDefault="002443F1" w:rsidP="002443F1">
      <w:pPr>
        <w:pStyle w:val="Heading3"/>
      </w:pPr>
      <w:r>
        <w:lastRenderedPageBreak/>
        <w:t>Deploy your web app to the virtual server</w:t>
      </w:r>
    </w:p>
    <w:p w14:paraId="0DC32092" w14:textId="3D3B1E63" w:rsidR="00C160AA" w:rsidRDefault="00C160AA" w:rsidP="00C160AA">
      <w:pPr>
        <w:rPr>
          <w:rFonts w:cs="Segoe UI"/>
          <w:color w:val="212529"/>
        </w:rPr>
      </w:pPr>
      <w:r w:rsidRPr="00AB6C7D">
        <w:rPr>
          <w:rFonts w:cs="Segoe UI"/>
          <w:color w:val="212529"/>
        </w:rPr>
        <w:t>Once you have finished testing it you can copy it to the virtual server</w:t>
      </w:r>
      <w:r>
        <w:rPr>
          <w:rFonts w:cs="Segoe UI"/>
          <w:color w:val="212529"/>
        </w:rPr>
        <w:t xml:space="preserve"> using </w:t>
      </w:r>
      <w:proofErr w:type="spellStart"/>
      <w:r>
        <w:rPr>
          <w:rFonts w:cs="Segoe UI"/>
          <w:color w:val="212529"/>
        </w:rPr>
        <w:t>Filezilla</w:t>
      </w:r>
      <w:proofErr w:type="spellEnd"/>
      <w:r>
        <w:rPr>
          <w:rFonts w:cs="Segoe UI"/>
          <w:color w:val="212529"/>
        </w:rPr>
        <w:t xml:space="preserve">.  </w:t>
      </w:r>
    </w:p>
    <w:p w14:paraId="200989F8" w14:textId="77777777" w:rsidR="003A6584" w:rsidRPr="00C160AA" w:rsidRDefault="003A6584" w:rsidP="00C160AA"/>
    <w:p w14:paraId="31B6E771" w14:textId="6BFA89B3" w:rsidR="00C90541" w:rsidRPr="003F2D48" w:rsidRDefault="00C90541" w:rsidP="00FE0349">
      <w:pPr>
        <w:pStyle w:val="Instruction"/>
      </w:pPr>
      <w:r w:rsidRPr="003F2D48">
        <w:t>Set up an SSH tunnel from your computer to the virtual server</w:t>
      </w:r>
      <w:r w:rsidR="00886E1A" w:rsidRPr="003F2D48">
        <w:t>.  From a terminal session:</w:t>
      </w:r>
    </w:p>
    <w:p w14:paraId="50D99FE2" w14:textId="07EE114C" w:rsidR="00C90541" w:rsidRDefault="00C90541" w:rsidP="00AB6C7D">
      <w:pPr>
        <w:pStyle w:val="Code"/>
      </w:pPr>
      <w:proofErr w:type="spellStart"/>
      <w:r>
        <w:t>ssh</w:t>
      </w:r>
      <w:proofErr w:type="spellEnd"/>
      <w:r>
        <w:t xml:space="preserve"> -N -L </w:t>
      </w:r>
      <w:proofErr w:type="gramStart"/>
      <w:r>
        <w:t>9999:myserver</w:t>
      </w:r>
      <w:proofErr w:type="gramEnd"/>
      <w:r>
        <w:t>:2</w:t>
      </w:r>
      <w:r w:rsidRPr="00886E1A">
        <w:rPr>
          <w:highlight w:val="yellow"/>
        </w:rPr>
        <w:t>123</w:t>
      </w:r>
      <w:r>
        <w:t xml:space="preserve"> </w:t>
      </w:r>
      <w:r w:rsidRPr="00886E1A">
        <w:rPr>
          <w:highlight w:val="yellow"/>
        </w:rPr>
        <w:t>jbond007</w:t>
      </w:r>
      <w:r>
        <w:t>@doc.gold.ac.uk</w:t>
      </w:r>
    </w:p>
    <w:p w14:paraId="55781B40" w14:textId="10F69C7A" w:rsidR="00886E1A" w:rsidRPr="00E60BDE" w:rsidRDefault="00886E1A" w:rsidP="00B1521B">
      <w:pPr>
        <w:shd w:val="clear" w:color="auto" w:fill="FFFFFF"/>
        <w:spacing w:before="100" w:beforeAutospacing="1" w:after="100" w:afterAutospacing="1" w:line="240" w:lineRule="auto"/>
        <w:rPr>
          <w:rFonts w:cs="Segoe UI"/>
          <w:color w:val="212529"/>
        </w:rPr>
      </w:pPr>
      <w:r w:rsidRPr="00E60BDE">
        <w:rPr>
          <w:rFonts w:cs="Segoe UI"/>
          <w:color w:val="212529"/>
        </w:rPr>
        <w:t xml:space="preserve">Replace </w:t>
      </w:r>
      <w:r w:rsidRPr="00E60BDE">
        <w:rPr>
          <w:rFonts w:cs="Segoe UI"/>
          <w:color w:val="212529"/>
          <w:highlight w:val="yellow"/>
        </w:rPr>
        <w:t>123</w:t>
      </w:r>
      <w:r w:rsidRPr="00E60BDE">
        <w:rPr>
          <w:rFonts w:cs="Segoe UI"/>
          <w:color w:val="212529"/>
        </w:rPr>
        <w:t xml:space="preserve"> with your virtual server is and </w:t>
      </w:r>
      <w:r w:rsidRPr="00E60BDE">
        <w:rPr>
          <w:rFonts w:cs="Segoe UI"/>
          <w:color w:val="212529"/>
          <w:highlight w:val="yellow"/>
        </w:rPr>
        <w:t>jbond007</w:t>
      </w:r>
      <w:r w:rsidRPr="00E60BDE">
        <w:rPr>
          <w:rFonts w:cs="Segoe UI"/>
          <w:color w:val="212529"/>
        </w:rPr>
        <w:t xml:space="preserve"> with your username.</w:t>
      </w:r>
    </w:p>
    <w:p w14:paraId="766F9B26" w14:textId="15126BD6" w:rsidR="002443F1" w:rsidRPr="00E60BDE" w:rsidRDefault="002443F1" w:rsidP="00FE0349">
      <w:pPr>
        <w:pStyle w:val="Instruction"/>
      </w:pPr>
      <w:r w:rsidRPr="00E60BDE">
        <w:t xml:space="preserve">Start up </w:t>
      </w:r>
      <w:proofErr w:type="spellStart"/>
      <w:r w:rsidRPr="00E60BDE">
        <w:t>Filezilla</w:t>
      </w:r>
      <w:proofErr w:type="spellEnd"/>
      <w:r w:rsidRPr="00E60BDE">
        <w:t>.</w:t>
      </w:r>
    </w:p>
    <w:p w14:paraId="47D78608" w14:textId="79CF6C85" w:rsidR="00C90541" w:rsidRPr="00E60BDE" w:rsidRDefault="003F2D48" w:rsidP="00B1521B">
      <w:pPr>
        <w:shd w:val="clear" w:color="auto" w:fill="FFFFFF"/>
        <w:spacing w:before="100" w:beforeAutospacing="1" w:after="100" w:afterAutospacing="1" w:line="240" w:lineRule="auto"/>
        <w:rPr>
          <w:rFonts w:cs="Segoe UI"/>
          <w:color w:val="212529"/>
        </w:rPr>
      </w:pPr>
      <w:r w:rsidRPr="00E60BDE">
        <w:rPr>
          <w:rFonts w:cs="Segoe UI"/>
          <w:color w:val="212529"/>
        </w:rPr>
        <w:t>Connect to your virtual server through the SSH tunnel:</w:t>
      </w:r>
    </w:p>
    <w:p w14:paraId="323DAE15" w14:textId="7CB783A6" w:rsidR="00C90541" w:rsidRPr="00E60BDE" w:rsidRDefault="00C90541" w:rsidP="00C90541">
      <w:pPr>
        <w:pStyle w:val="NormalWeb"/>
        <w:shd w:val="clear" w:color="auto" w:fill="FFFFFF"/>
        <w:spacing w:before="0" w:beforeAutospacing="0"/>
        <w:rPr>
          <w:rFonts w:ascii="Montserrat" w:hAnsi="Montserrat" w:cs="Segoe UI"/>
          <w:color w:val="212529"/>
          <w:sz w:val="22"/>
          <w:szCs w:val="22"/>
        </w:rPr>
      </w:pPr>
      <w:r w:rsidRPr="00E60BDE">
        <w:rPr>
          <w:rFonts w:ascii="Montserrat" w:hAnsi="Montserrat" w:cs="Segoe UI"/>
          <w:color w:val="212529"/>
          <w:sz w:val="22"/>
          <w:szCs w:val="22"/>
        </w:rPr>
        <w:t>Enter "</w:t>
      </w:r>
      <w:r w:rsidRPr="00E60BDE">
        <w:rPr>
          <w:rStyle w:val="CodeChar"/>
          <w:sz w:val="22"/>
        </w:rPr>
        <w:t>sftp://localhost</w:t>
      </w:r>
      <w:r w:rsidRPr="00E60BDE">
        <w:rPr>
          <w:rFonts w:ascii="Montserrat" w:hAnsi="Montserrat" w:cs="Segoe UI"/>
          <w:color w:val="212529"/>
          <w:sz w:val="22"/>
          <w:szCs w:val="22"/>
        </w:rPr>
        <w:t xml:space="preserve">" in the "Host" box and </w:t>
      </w:r>
      <w:r w:rsidRPr="00E60BDE">
        <w:rPr>
          <w:rStyle w:val="CodeChar"/>
          <w:sz w:val="22"/>
        </w:rPr>
        <w:t>9999</w:t>
      </w:r>
      <w:r w:rsidRPr="00E60BDE">
        <w:rPr>
          <w:rFonts w:ascii="Montserrat" w:hAnsi="Montserrat" w:cs="Segoe UI"/>
          <w:color w:val="212529"/>
          <w:sz w:val="22"/>
          <w:szCs w:val="22"/>
        </w:rPr>
        <w:t xml:space="preserve"> in the "Port" box. Then enter your username and server password in the relevant boxes.  Then click "</w:t>
      </w:r>
      <w:proofErr w:type="spellStart"/>
      <w:r w:rsidRPr="00E60BDE">
        <w:rPr>
          <w:rFonts w:ascii="Montserrat" w:hAnsi="Montserrat" w:cs="Segoe UI"/>
          <w:color w:val="212529"/>
          <w:sz w:val="22"/>
          <w:szCs w:val="22"/>
        </w:rPr>
        <w:t>Quickconnect</w:t>
      </w:r>
      <w:proofErr w:type="spellEnd"/>
      <w:r w:rsidRPr="00E60BDE">
        <w:rPr>
          <w:rFonts w:ascii="Montserrat" w:hAnsi="Montserrat" w:cs="Segoe UI"/>
          <w:color w:val="212529"/>
          <w:sz w:val="22"/>
          <w:szCs w:val="22"/>
        </w:rPr>
        <w:t>".</w:t>
      </w:r>
    </w:p>
    <w:p w14:paraId="1A8FD88F" w14:textId="460C28FF" w:rsidR="002443F1" w:rsidRDefault="002443F1" w:rsidP="00C9054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 w:rsidRPr="002443F1">
        <w:rPr>
          <w:rFonts w:ascii="Segoe UI" w:hAnsi="Segoe UI" w:cs="Segoe UI"/>
          <w:noProof/>
          <w:color w:val="212529"/>
          <w:sz w:val="23"/>
          <w:szCs w:val="23"/>
        </w:rPr>
        <w:drawing>
          <wp:inline distT="0" distB="0" distL="0" distR="0" wp14:anchorId="131BF3A3" wp14:editId="0E45E86A">
            <wp:extent cx="5731510" cy="305435"/>
            <wp:effectExtent l="0" t="0" r="2540" b="0"/>
            <wp:docPr id="1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75BC869-EA60-45C9-84DC-55BAD49A85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75BC869-EA60-45C9-84DC-55BAD49A85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A25D" w14:textId="70AC640C" w:rsidR="00976CFB" w:rsidRPr="00E60BDE" w:rsidRDefault="00976CFB" w:rsidP="00C90541">
      <w:pPr>
        <w:pStyle w:val="NormalWeb"/>
        <w:shd w:val="clear" w:color="auto" w:fill="FFFFFF"/>
        <w:spacing w:before="0" w:beforeAutospacing="0"/>
        <w:rPr>
          <w:rFonts w:ascii="Montserrat" w:hAnsi="Montserrat" w:cs="Segoe UI"/>
          <w:color w:val="212529"/>
          <w:sz w:val="22"/>
          <w:szCs w:val="22"/>
        </w:rPr>
      </w:pPr>
      <w:r w:rsidRPr="00E60BDE">
        <w:rPr>
          <w:rFonts w:ascii="Montserrat" w:hAnsi="Montserrat" w:cs="Segoe UI"/>
          <w:color w:val="212529"/>
          <w:sz w:val="22"/>
          <w:szCs w:val="22"/>
        </w:rPr>
        <w:t>You should see your local folders on the left and the virtual server folders on the right:</w:t>
      </w:r>
    </w:p>
    <w:p w14:paraId="0C67867C" w14:textId="2846AB1D" w:rsidR="002443F1" w:rsidRDefault="009E0BC5" w:rsidP="00C9054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noProof/>
        </w:rPr>
        <w:drawing>
          <wp:inline distT="0" distB="0" distL="0" distR="0" wp14:anchorId="5F0CB221" wp14:editId="6605E9C5">
            <wp:extent cx="5731510" cy="379095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2E4F" w14:textId="3D4D887A" w:rsidR="006F2B4A" w:rsidRPr="00E60BDE" w:rsidRDefault="006F2B4A" w:rsidP="00FE0349">
      <w:pPr>
        <w:pStyle w:val="Instruction"/>
      </w:pPr>
      <w:r w:rsidRPr="00E60BDE">
        <w:t>You can then drag-and-drop your code to the server.</w:t>
      </w:r>
    </w:p>
    <w:p w14:paraId="6279909A" w14:textId="15A8735B" w:rsidR="000A76A4" w:rsidRDefault="000A76A4" w:rsidP="000A76A4">
      <w:pPr>
        <w:pStyle w:val="Heading3"/>
      </w:pPr>
      <w:r>
        <w:lastRenderedPageBreak/>
        <w:t>Run your web app on the virtual server</w:t>
      </w:r>
    </w:p>
    <w:p w14:paraId="27DD9AD5" w14:textId="523F0B34" w:rsidR="000A76A4" w:rsidRPr="00C160AA" w:rsidRDefault="000A76A4" w:rsidP="00FE0349">
      <w:pPr>
        <w:pStyle w:val="Instruction"/>
        <w:rPr>
          <w:rStyle w:val="CodeChar"/>
        </w:rPr>
      </w:pPr>
      <w:r w:rsidRPr="00E60BDE">
        <w:t>You can now run the web app on the virtual server as you have done previously</w:t>
      </w:r>
      <w:r w:rsidR="00C160AA">
        <w:t xml:space="preserve">, by browsing to </w:t>
      </w:r>
      <w:r w:rsidR="00C160AA" w:rsidRPr="00C160AA">
        <w:rPr>
          <w:rStyle w:val="CodeChar"/>
        </w:rPr>
        <w:t xml:space="preserve">https://www.doc.gold.ac.uk/usr/ID/  </w:t>
      </w:r>
    </w:p>
    <w:p w14:paraId="6C705990" w14:textId="0FD0D888" w:rsidR="0054549C" w:rsidRDefault="00757BB3" w:rsidP="00757BB3">
      <w:pPr>
        <w:pStyle w:val="Heading1"/>
      </w:pPr>
      <w:r>
        <w:t xml:space="preserve">Using </w:t>
      </w:r>
      <w:proofErr w:type="spellStart"/>
      <w:r>
        <w:t>MySql</w:t>
      </w:r>
      <w:proofErr w:type="spellEnd"/>
      <w:r>
        <w:t xml:space="preserve"> Locally</w:t>
      </w:r>
    </w:p>
    <w:p w14:paraId="5A0F8A1C" w14:textId="777AFF80" w:rsidR="00757BB3" w:rsidRDefault="00757BB3" w:rsidP="00757BB3">
      <w:pPr>
        <w:pStyle w:val="Instruction"/>
      </w:pPr>
      <w:proofErr w:type="spellStart"/>
      <w:r>
        <w:t>Start up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Workbench</w:t>
      </w:r>
    </w:p>
    <w:p w14:paraId="44A8D6CC" w14:textId="39D62DCB" w:rsidR="00757BB3" w:rsidRDefault="00757BB3" w:rsidP="00757BB3">
      <w:r w:rsidRPr="00F72392">
        <w:rPr>
          <w:noProof/>
        </w:rPr>
        <w:drawing>
          <wp:inline distT="0" distB="0" distL="0" distR="0" wp14:anchorId="50860983" wp14:editId="4127CA65">
            <wp:extent cx="4907280" cy="2814645"/>
            <wp:effectExtent l="0" t="0" r="7620" b="508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729" cy="281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9D4F" w14:textId="35ECFCE2" w:rsidR="00757BB3" w:rsidRDefault="00757BB3" w:rsidP="000B5202">
      <w:pPr>
        <w:pStyle w:val="Instruction"/>
      </w:pPr>
      <w:r>
        <w:t xml:space="preserve">Click on the box that </w:t>
      </w:r>
      <w:proofErr w:type="gramStart"/>
      <w:r>
        <w:t>says</w:t>
      </w:r>
      <w:proofErr w:type="gramEnd"/>
      <w:r>
        <w:t xml:space="preserve"> “Local instance MySQL80”.  </w:t>
      </w:r>
      <w:r w:rsidR="000B5202">
        <w:t xml:space="preserve">This will connect to the </w:t>
      </w:r>
      <w:proofErr w:type="spellStart"/>
      <w:r w:rsidR="000B5202">
        <w:t>MySql</w:t>
      </w:r>
      <w:proofErr w:type="spellEnd"/>
      <w:r w:rsidR="000B5202">
        <w:t xml:space="preserve"> Server running on your local computer.  You should see a window like this:</w:t>
      </w:r>
    </w:p>
    <w:p w14:paraId="64CA8DC0" w14:textId="6746A0FE" w:rsidR="000B5202" w:rsidRDefault="000B5202" w:rsidP="00757BB3">
      <w:r w:rsidRPr="00F72392">
        <w:rPr>
          <w:noProof/>
        </w:rPr>
        <w:drawing>
          <wp:inline distT="0" distB="0" distL="0" distR="0" wp14:anchorId="75F6BBD8" wp14:editId="58076284">
            <wp:extent cx="4219731" cy="3450679"/>
            <wp:effectExtent l="0" t="0" r="0" b="381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1109" cy="34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E4F4" w14:textId="26D742F8" w:rsidR="000B5202" w:rsidRDefault="000B5202" w:rsidP="000B5202">
      <w:pPr>
        <w:pStyle w:val="Instruction"/>
      </w:pPr>
      <w:r>
        <w:lastRenderedPageBreak/>
        <w:t>Enter a command in the query window:</w:t>
      </w:r>
    </w:p>
    <w:p w14:paraId="1B9B2324" w14:textId="235B2EF8" w:rsidR="000B5202" w:rsidRDefault="000B5202" w:rsidP="00757BB3">
      <w:r w:rsidRPr="00EB0A1D">
        <w:rPr>
          <w:noProof/>
        </w:rPr>
        <w:drawing>
          <wp:inline distT="0" distB="0" distL="0" distR="0" wp14:anchorId="75880E1F" wp14:editId="7F92B9E3">
            <wp:extent cx="3572374" cy="981212"/>
            <wp:effectExtent l="0" t="0" r="9525" b="952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B7E8" w14:textId="5E019DE6" w:rsidR="000B5202" w:rsidRDefault="000B5202" w:rsidP="000B5202">
      <w:pPr>
        <w:pStyle w:val="Instruction"/>
      </w:pPr>
      <w:r>
        <w:t>Hit the lightning bolt to run all the commands in the query window.  You should see a confirmation at the bottom of the screen, showing the results of the command.</w:t>
      </w:r>
    </w:p>
    <w:p w14:paraId="16A53C7B" w14:textId="0FE97C41" w:rsidR="000B5202" w:rsidRDefault="000B5202" w:rsidP="000B5202">
      <w:pPr>
        <w:pStyle w:val="Instruction"/>
        <w:rPr>
          <w:noProof/>
        </w:rPr>
      </w:pPr>
      <w:r>
        <w:rPr>
          <w:noProof/>
        </w:rPr>
        <w:t>When you enter another command, select the command and hit lightning bolt to run just that command:</w:t>
      </w:r>
    </w:p>
    <w:p w14:paraId="0B5075C0" w14:textId="28C1F9B4" w:rsidR="000B5202" w:rsidRDefault="000B5202" w:rsidP="000B5202">
      <w:pPr>
        <w:pStyle w:val="Instruction"/>
        <w:numPr>
          <w:ilvl w:val="0"/>
          <w:numId w:val="0"/>
        </w:numPr>
        <w:rPr>
          <w:noProof/>
        </w:rPr>
      </w:pPr>
      <w:r w:rsidRPr="00EB0A1D">
        <w:rPr>
          <w:noProof/>
        </w:rPr>
        <w:drawing>
          <wp:inline distT="0" distB="0" distL="0" distR="0" wp14:anchorId="349535A6" wp14:editId="5B37F12D">
            <wp:extent cx="3562847" cy="1095528"/>
            <wp:effectExtent l="0" t="0" r="0" b="9525"/>
            <wp:docPr id="33" name="Picture 3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79DC" w14:textId="3C1F1C79" w:rsidR="000B5202" w:rsidRPr="000B5202" w:rsidRDefault="000B5202" w:rsidP="000B5202">
      <w:pPr>
        <w:pStyle w:val="Instruction"/>
      </w:pPr>
      <w:r w:rsidRPr="000B5202">
        <w:t>If you need a new query tab press this icon:</w:t>
      </w:r>
    </w:p>
    <w:p w14:paraId="1094288C" w14:textId="6EFC265E" w:rsidR="000B5202" w:rsidRPr="00757BB3" w:rsidRDefault="000B5202" w:rsidP="000B5202">
      <w:pPr>
        <w:pStyle w:val="Instruction"/>
        <w:numPr>
          <w:ilvl w:val="0"/>
          <w:numId w:val="0"/>
        </w:numPr>
      </w:pPr>
      <w:r w:rsidRPr="000B5202">
        <w:drawing>
          <wp:inline distT="0" distB="0" distL="0" distR="0" wp14:anchorId="5A58E5B3" wp14:editId="1F70E01E">
            <wp:extent cx="381000" cy="3429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202" w:rsidRPr="00757BB3" w:rsidSect="00257849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7E511" w14:textId="77777777" w:rsidR="008626EF" w:rsidRDefault="008626EF" w:rsidP="00705DF9">
      <w:r>
        <w:separator/>
      </w:r>
    </w:p>
  </w:endnote>
  <w:endnote w:type="continuationSeparator" w:id="0">
    <w:p w14:paraId="14F78663" w14:textId="77777777" w:rsidR="008626EF" w:rsidRDefault="008626EF" w:rsidP="00705D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ontserrat Black">
    <w:panose1 w:val="00000A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06040" w14:textId="53F04CC7" w:rsidR="005006EB" w:rsidRPr="00DF3830" w:rsidRDefault="000B5202" w:rsidP="00F50DC2">
    <w:pPr>
      <w:pStyle w:val="Footer"/>
      <w:pBdr>
        <w:top w:val="single" w:sz="4" w:space="1" w:color="70AD47" w:themeColor="accent6"/>
      </w:pBdr>
      <w:rPr>
        <w:color w:val="7F7F7F" w:themeColor="text1" w:themeTint="80"/>
      </w:rPr>
    </w:pPr>
    <w:r>
      <w:rPr>
        <w:noProof/>
        <w:color w:val="7F7F7F" w:themeColor="text1" w:themeTint="80"/>
      </w:rPr>
      <w:t>Local Environment Setup</w:t>
    </w:r>
    <w:r w:rsidR="005006EB">
      <w:rPr>
        <w:color w:val="7F7F7F" w:themeColor="text1" w:themeTint="80"/>
      </w:rPr>
      <w:tab/>
    </w:r>
    <w:r w:rsidR="005006EB">
      <w:rPr>
        <w:color w:val="7F7F7F" w:themeColor="text1" w:themeTint="80"/>
      </w:rPr>
      <w:tab/>
    </w:r>
    <w:r w:rsidR="005006EB" w:rsidRPr="00540442">
      <w:rPr>
        <w:color w:val="7F7F7F" w:themeColor="text1" w:themeTint="80"/>
      </w:rPr>
      <w:t xml:space="preserve">Page </w:t>
    </w:r>
    <w:r w:rsidR="005006EB" w:rsidRPr="00540442">
      <w:rPr>
        <w:color w:val="7F7F7F" w:themeColor="text1" w:themeTint="80"/>
      </w:rPr>
      <w:fldChar w:fldCharType="begin"/>
    </w:r>
    <w:r w:rsidR="005006EB" w:rsidRPr="00540442">
      <w:rPr>
        <w:color w:val="7F7F7F" w:themeColor="text1" w:themeTint="80"/>
      </w:rPr>
      <w:instrText xml:space="preserve"> PAGE   \* MERGEFORMAT </w:instrText>
    </w:r>
    <w:r w:rsidR="005006EB" w:rsidRPr="00540442">
      <w:rPr>
        <w:color w:val="7F7F7F" w:themeColor="text1" w:themeTint="80"/>
      </w:rPr>
      <w:fldChar w:fldCharType="separate"/>
    </w:r>
    <w:r w:rsidR="005006EB">
      <w:rPr>
        <w:color w:val="7F7F7F" w:themeColor="text1" w:themeTint="80"/>
      </w:rPr>
      <w:t>1</w:t>
    </w:r>
    <w:r w:rsidR="005006EB" w:rsidRPr="00540442">
      <w:rPr>
        <w:noProof/>
        <w:color w:val="7F7F7F" w:themeColor="text1" w:themeTint="80"/>
      </w:rPr>
      <w:fldChar w:fldCharType="end"/>
    </w:r>
    <w:r w:rsidR="005006EB" w:rsidRPr="00540442">
      <w:rPr>
        <w:noProof/>
        <w:color w:val="7F7F7F" w:themeColor="text1" w:themeTint="80"/>
      </w:rPr>
      <w:t xml:space="preserve"> of </w:t>
    </w:r>
    <w:r w:rsidR="005006EB" w:rsidRPr="00540442">
      <w:rPr>
        <w:color w:val="7F7F7F" w:themeColor="text1" w:themeTint="80"/>
      </w:rPr>
      <w:fldChar w:fldCharType="begin"/>
    </w:r>
    <w:r w:rsidR="005006EB" w:rsidRPr="00540442">
      <w:rPr>
        <w:color w:val="7F7F7F" w:themeColor="text1" w:themeTint="80"/>
      </w:rPr>
      <w:instrText xml:space="preserve"> NUMPAGES   \* MERGEFORMAT </w:instrText>
    </w:r>
    <w:r w:rsidR="005006EB" w:rsidRPr="00540442">
      <w:rPr>
        <w:color w:val="7F7F7F" w:themeColor="text1" w:themeTint="80"/>
      </w:rPr>
      <w:fldChar w:fldCharType="separate"/>
    </w:r>
    <w:r w:rsidR="005006EB">
      <w:rPr>
        <w:color w:val="7F7F7F" w:themeColor="text1" w:themeTint="80"/>
      </w:rPr>
      <w:t>20</w:t>
    </w:r>
    <w:r w:rsidR="005006EB" w:rsidRPr="00540442">
      <w:rPr>
        <w:color w:val="7F7F7F" w:themeColor="text1" w:themeTint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5699A" w14:textId="77777777" w:rsidR="008626EF" w:rsidRDefault="008626EF" w:rsidP="00705DF9">
      <w:r>
        <w:separator/>
      </w:r>
    </w:p>
  </w:footnote>
  <w:footnote w:type="continuationSeparator" w:id="0">
    <w:p w14:paraId="00514E27" w14:textId="77777777" w:rsidR="008626EF" w:rsidRDefault="008626EF" w:rsidP="00705D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A4B13" w14:textId="307B272F" w:rsidR="00705DF9" w:rsidRPr="00EF13C1" w:rsidRDefault="00705DF9" w:rsidP="00F50DC2">
    <w:pPr>
      <w:pStyle w:val="Header"/>
      <w:pBdr>
        <w:bottom w:val="single" w:sz="4" w:space="1" w:color="70AD47" w:themeColor="accent6"/>
      </w:pBdr>
      <w:tabs>
        <w:tab w:val="clear" w:pos="9026"/>
      </w:tabs>
      <w:rPr>
        <w:noProof/>
        <w:color w:val="BFBFBF" w:themeColor="background1" w:themeShade="BF"/>
      </w:rPr>
    </w:pPr>
    <w:r w:rsidRPr="00EF13C1">
      <w:rPr>
        <w:color w:val="BFBFBF" w:themeColor="background1" w:themeShade="BF"/>
      </w:rPr>
      <w:fldChar w:fldCharType="begin"/>
    </w:r>
    <w:r w:rsidRPr="00EF13C1">
      <w:rPr>
        <w:color w:val="BFBFBF" w:themeColor="background1" w:themeShade="BF"/>
      </w:rPr>
      <w:instrText xml:space="preserve"> SAVEDATE  \@ "dd MMMM yyyy"  \* MERGEFORMAT </w:instrText>
    </w:r>
    <w:r w:rsidRPr="00EF13C1">
      <w:rPr>
        <w:color w:val="BFBFBF" w:themeColor="background1" w:themeShade="BF"/>
      </w:rPr>
      <w:fldChar w:fldCharType="separate"/>
    </w:r>
    <w:r w:rsidR="00B7188D">
      <w:rPr>
        <w:noProof/>
        <w:color w:val="BFBFBF" w:themeColor="background1" w:themeShade="BF"/>
      </w:rPr>
      <w:t>29 September 2022</w:t>
    </w:r>
    <w:r w:rsidRPr="00EF13C1">
      <w:rPr>
        <w:color w:val="BFBFBF" w:themeColor="background1" w:themeShade="BF"/>
      </w:rPr>
      <w:fldChar w:fldCharType="end"/>
    </w:r>
    <w:r w:rsidRPr="00EF13C1">
      <w:rPr>
        <w:noProof/>
        <w:color w:val="BFBFBF" w:themeColor="background1" w:themeShade="BF"/>
      </w:rPr>
      <w:ptab w:relativeTo="margin" w:alignment="center" w:leader="none"/>
    </w:r>
    <w:r w:rsidRPr="00EF13C1">
      <w:rPr>
        <w:noProof/>
        <w:color w:val="BFBFBF" w:themeColor="background1" w:themeShade="BF"/>
      </w:rPr>
      <w:ptab w:relativeTo="margin" w:alignment="right" w:leader="none"/>
    </w:r>
    <w:r w:rsidR="00BC7AD2" w:rsidRPr="00EF13C1">
      <w:rPr>
        <w:noProof/>
        <w:color w:val="BFBFBF" w:themeColor="background1" w:themeShade="BF"/>
      </w:rPr>
      <w:t>D</w:t>
    </w:r>
    <w:r w:rsidR="00B7188D">
      <w:rPr>
        <w:noProof/>
        <w:color w:val="BFBFBF" w:themeColor="background1" w:themeShade="BF"/>
      </w:rPr>
      <w:t>atabases and the Web</w:t>
    </w:r>
  </w:p>
  <w:p w14:paraId="11DF0D9E" w14:textId="77777777" w:rsidR="00705DF9" w:rsidRPr="00215381" w:rsidRDefault="00705DF9" w:rsidP="00F50DC2">
    <w:pPr>
      <w:pStyle w:val="Header"/>
      <w:pBdr>
        <w:bottom w:val="single" w:sz="4" w:space="1" w:color="70AD47" w:themeColor="accent6"/>
      </w:pBdr>
      <w:tabs>
        <w:tab w:val="clear" w:pos="9026"/>
      </w:tabs>
      <w:spacing w:after="0"/>
      <w:rPr>
        <w:noProof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C0F54"/>
    <w:multiLevelType w:val="multilevel"/>
    <w:tmpl w:val="91420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CB0251"/>
    <w:multiLevelType w:val="multilevel"/>
    <w:tmpl w:val="12FCD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5C05BB"/>
    <w:multiLevelType w:val="multilevel"/>
    <w:tmpl w:val="24182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673059"/>
    <w:multiLevelType w:val="multilevel"/>
    <w:tmpl w:val="10F86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E53B12"/>
    <w:multiLevelType w:val="multilevel"/>
    <w:tmpl w:val="B622EB8E"/>
    <w:lvl w:ilvl="0">
      <w:start w:val="1"/>
      <w:numFmt w:val="decimal"/>
      <w:pStyle w:val="GoldInstruction"/>
      <w:lvlText w:val="%1."/>
      <w:lvlJc w:val="left"/>
      <w:pPr>
        <w:ind w:left="0" w:firstLine="0"/>
      </w:pPr>
      <w:rPr>
        <w:rFonts w:ascii="Montserrat Black" w:hAnsi="Montserrat Black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8C53FF"/>
    <w:multiLevelType w:val="multilevel"/>
    <w:tmpl w:val="3120D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65161F"/>
    <w:multiLevelType w:val="hybridMultilevel"/>
    <w:tmpl w:val="C136CF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1F7B44"/>
    <w:multiLevelType w:val="multilevel"/>
    <w:tmpl w:val="5DBC5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380038"/>
    <w:multiLevelType w:val="hybridMultilevel"/>
    <w:tmpl w:val="D98434A6"/>
    <w:lvl w:ilvl="0" w:tplc="491E5D36">
      <w:start w:val="1"/>
      <w:numFmt w:val="decimal"/>
      <w:pStyle w:val="Instruction"/>
      <w:lvlText w:val="%1."/>
      <w:lvlJc w:val="left"/>
      <w:pPr>
        <w:ind w:left="720" w:hanging="360"/>
      </w:pPr>
      <w:rPr>
        <w:rFonts w:ascii="Montserrat Black" w:hAnsi="Montserrat Black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7901052">
    <w:abstractNumId w:val="5"/>
  </w:num>
  <w:num w:numId="2" w16cid:durableId="1668484401">
    <w:abstractNumId w:val="2"/>
  </w:num>
  <w:num w:numId="3" w16cid:durableId="967277812">
    <w:abstractNumId w:val="1"/>
  </w:num>
  <w:num w:numId="4" w16cid:durableId="2003971607">
    <w:abstractNumId w:val="0"/>
  </w:num>
  <w:num w:numId="5" w16cid:durableId="2002467406">
    <w:abstractNumId w:val="7"/>
  </w:num>
  <w:num w:numId="6" w16cid:durableId="170879271">
    <w:abstractNumId w:val="3"/>
  </w:num>
  <w:num w:numId="7" w16cid:durableId="1464232492">
    <w:abstractNumId w:val="6"/>
  </w:num>
  <w:num w:numId="8" w16cid:durableId="1325351363">
    <w:abstractNumId w:val="8"/>
  </w:num>
  <w:num w:numId="9" w16cid:durableId="12782938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AD2"/>
    <w:rsid w:val="0009103C"/>
    <w:rsid w:val="000A76A4"/>
    <w:rsid w:val="000B5202"/>
    <w:rsid w:val="000C1B14"/>
    <w:rsid w:val="000C7C15"/>
    <w:rsid w:val="000F3BF2"/>
    <w:rsid w:val="00183790"/>
    <w:rsid w:val="00183B40"/>
    <w:rsid w:val="001C3CC9"/>
    <w:rsid w:val="001D3F0F"/>
    <w:rsid w:val="00215381"/>
    <w:rsid w:val="002443F1"/>
    <w:rsid w:val="00257849"/>
    <w:rsid w:val="002F6010"/>
    <w:rsid w:val="00314948"/>
    <w:rsid w:val="00377926"/>
    <w:rsid w:val="003A6584"/>
    <w:rsid w:val="003A7B0C"/>
    <w:rsid w:val="003C2584"/>
    <w:rsid w:val="003F2D48"/>
    <w:rsid w:val="00472E0D"/>
    <w:rsid w:val="00497305"/>
    <w:rsid w:val="004A1942"/>
    <w:rsid w:val="005006EB"/>
    <w:rsid w:val="005330E3"/>
    <w:rsid w:val="0054549C"/>
    <w:rsid w:val="0056510D"/>
    <w:rsid w:val="005655A3"/>
    <w:rsid w:val="00572062"/>
    <w:rsid w:val="00585FE0"/>
    <w:rsid w:val="005D487B"/>
    <w:rsid w:val="006200E8"/>
    <w:rsid w:val="006D0ACE"/>
    <w:rsid w:val="006F22F4"/>
    <w:rsid w:val="006F2B4A"/>
    <w:rsid w:val="00705DF9"/>
    <w:rsid w:val="00742E11"/>
    <w:rsid w:val="007539CA"/>
    <w:rsid w:val="00757BB3"/>
    <w:rsid w:val="007625DD"/>
    <w:rsid w:val="007655AE"/>
    <w:rsid w:val="00795B1E"/>
    <w:rsid w:val="00850B0A"/>
    <w:rsid w:val="008626EF"/>
    <w:rsid w:val="00886E1A"/>
    <w:rsid w:val="009001EA"/>
    <w:rsid w:val="00976CFB"/>
    <w:rsid w:val="009A376A"/>
    <w:rsid w:val="009E0BC5"/>
    <w:rsid w:val="00A14827"/>
    <w:rsid w:val="00A525D6"/>
    <w:rsid w:val="00AB6C7D"/>
    <w:rsid w:val="00AE61B0"/>
    <w:rsid w:val="00B1521B"/>
    <w:rsid w:val="00B20E6E"/>
    <w:rsid w:val="00B33952"/>
    <w:rsid w:val="00B7188D"/>
    <w:rsid w:val="00B81494"/>
    <w:rsid w:val="00BC7AD2"/>
    <w:rsid w:val="00C160AA"/>
    <w:rsid w:val="00C34E08"/>
    <w:rsid w:val="00C505D0"/>
    <w:rsid w:val="00C90541"/>
    <w:rsid w:val="00CE7463"/>
    <w:rsid w:val="00D56AF4"/>
    <w:rsid w:val="00D770A4"/>
    <w:rsid w:val="00D850B4"/>
    <w:rsid w:val="00D91456"/>
    <w:rsid w:val="00D97C8D"/>
    <w:rsid w:val="00DC26ED"/>
    <w:rsid w:val="00DF3830"/>
    <w:rsid w:val="00E60BDE"/>
    <w:rsid w:val="00EF13C1"/>
    <w:rsid w:val="00F06800"/>
    <w:rsid w:val="00F12267"/>
    <w:rsid w:val="00F50DC2"/>
    <w:rsid w:val="00FE0349"/>
    <w:rsid w:val="00FF6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46803E"/>
  <w15:chartTrackingRefBased/>
  <w15:docId w15:val="{53B8E68A-AE25-4B99-B4AB-E490EE2B7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DF9"/>
    <w:pPr>
      <w:spacing w:after="160" w:line="259" w:lineRule="auto"/>
    </w:pPr>
    <w:rPr>
      <w:rFonts w:ascii="Montserrat" w:hAnsi="Montserrat" w:cs="Segoe UI Semilight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DF9"/>
    <w:pPr>
      <w:keepNext/>
      <w:pBdr>
        <w:bottom w:val="single" w:sz="4" w:space="1" w:color="auto"/>
      </w:pBdr>
      <w:spacing w:before="240" w:after="60"/>
      <w:outlineLvl w:val="0"/>
    </w:pPr>
    <w:rPr>
      <w:rFonts w:eastAsia="Times New Roman" w:cs="Segoe UI Semibold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DF9"/>
    <w:pPr>
      <w:outlineLvl w:val="1"/>
    </w:pPr>
    <w:rPr>
      <w:rFonts w:cs="Segoe UI Semibold"/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DF9"/>
    <w:pPr>
      <w:outlineLvl w:val="2"/>
    </w:pPr>
    <w:rPr>
      <w:rFonts w:cs="Segoe UI Semibold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5DF9"/>
    <w:pPr>
      <w:outlineLvl w:val="3"/>
    </w:pPr>
    <w:rPr>
      <w:rFonts w:cs="Segoe UI Semibold"/>
      <w:b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05DF9"/>
    <w:pPr>
      <w:outlineLvl w:val="4"/>
    </w:pPr>
    <w:rPr>
      <w:rFonts w:cs="Segoe UI Semibold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705DF9"/>
    <w:rPr>
      <w:rFonts w:ascii="Montserrat" w:eastAsia="Times New Roman" w:hAnsi="Montserrat" w:cs="Segoe UI Semibold"/>
      <w:b/>
      <w:bCs/>
      <w:kern w:val="32"/>
      <w:sz w:val="32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705DF9"/>
    <w:rPr>
      <w:rFonts w:ascii="Montserrat" w:hAnsi="Montserrat" w:cs="Segoe UI Semibold"/>
      <w:b/>
      <w:sz w:val="28"/>
      <w:szCs w:val="22"/>
      <w:lang w:eastAsia="en-US"/>
    </w:rPr>
  </w:style>
  <w:style w:type="character" w:customStyle="1" w:styleId="Heading3Char">
    <w:name w:val="Heading 3 Char"/>
    <w:link w:val="Heading3"/>
    <w:uiPriority w:val="9"/>
    <w:rsid w:val="00705DF9"/>
    <w:rPr>
      <w:rFonts w:ascii="Montserrat" w:hAnsi="Montserrat" w:cs="Segoe UI Semibold"/>
      <w:b/>
      <w:sz w:val="24"/>
      <w:szCs w:val="22"/>
      <w:lang w:eastAsia="en-US"/>
    </w:rPr>
  </w:style>
  <w:style w:type="character" w:customStyle="1" w:styleId="Heading4Char">
    <w:name w:val="Heading 4 Char"/>
    <w:link w:val="Heading4"/>
    <w:uiPriority w:val="9"/>
    <w:rsid w:val="00705DF9"/>
    <w:rPr>
      <w:rFonts w:ascii="Montserrat" w:hAnsi="Montserrat" w:cs="Segoe UI Semibold"/>
      <w:b/>
      <w:sz w:val="22"/>
      <w:szCs w:val="22"/>
      <w:lang w:eastAsia="en-US"/>
    </w:rPr>
  </w:style>
  <w:style w:type="character" w:customStyle="1" w:styleId="Heading5Char">
    <w:name w:val="Heading 5 Char"/>
    <w:link w:val="Heading5"/>
    <w:uiPriority w:val="9"/>
    <w:rsid w:val="00705DF9"/>
    <w:rPr>
      <w:rFonts w:ascii="Montserrat" w:hAnsi="Montserrat" w:cs="Segoe UI Semibold"/>
      <w:b/>
      <w:i/>
      <w:sz w:val="22"/>
      <w:szCs w:val="22"/>
      <w:lang w:eastAsia="en-US"/>
    </w:rPr>
  </w:style>
  <w:style w:type="paragraph" w:customStyle="1" w:styleId="Code">
    <w:name w:val="Code"/>
    <w:basedOn w:val="Normal"/>
    <w:link w:val="CodeChar"/>
    <w:qFormat/>
    <w:rsid w:val="00257849"/>
    <w:pPr>
      <w:shd w:val="clear" w:color="auto" w:fill="F2F2F2" w:themeFill="background1" w:themeFillShade="F2"/>
    </w:pPr>
    <w:rPr>
      <w:rFonts w:ascii="Consolas" w:hAnsi="Consolas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05DF9"/>
    <w:pPr>
      <w:spacing w:before="240" w:after="60"/>
      <w:jc w:val="right"/>
      <w:outlineLvl w:val="0"/>
    </w:pPr>
    <w:rPr>
      <w:rFonts w:eastAsia="Times New Roman" w:cs="Segoe UI Semibold"/>
      <w:b/>
      <w:bCs/>
      <w:color w:val="DB4F27"/>
      <w:kern w:val="28"/>
      <w:sz w:val="48"/>
      <w:szCs w:val="32"/>
    </w:rPr>
  </w:style>
  <w:style w:type="character" w:customStyle="1" w:styleId="CodeChar">
    <w:name w:val="Code Char"/>
    <w:link w:val="Code"/>
    <w:rsid w:val="00257849"/>
    <w:rPr>
      <w:rFonts w:ascii="Consolas" w:hAnsi="Consolas" w:cs="Segoe UI Semilight"/>
      <w:szCs w:val="22"/>
      <w:shd w:val="clear" w:color="auto" w:fill="F2F2F2" w:themeFill="background1" w:themeFillShade="F2"/>
      <w:lang w:eastAsia="en-US"/>
    </w:rPr>
  </w:style>
  <w:style w:type="character" w:customStyle="1" w:styleId="TitleChar">
    <w:name w:val="Title Char"/>
    <w:link w:val="Title"/>
    <w:uiPriority w:val="10"/>
    <w:rsid w:val="00705DF9"/>
    <w:rPr>
      <w:rFonts w:ascii="Montserrat" w:eastAsia="Times New Roman" w:hAnsi="Montserrat" w:cs="Segoe UI Semibold"/>
      <w:b/>
      <w:bCs/>
      <w:color w:val="DB4F27"/>
      <w:kern w:val="28"/>
      <w:sz w:val="48"/>
      <w:szCs w:val="32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DF9"/>
    <w:pPr>
      <w:spacing w:after="60"/>
      <w:jc w:val="right"/>
      <w:outlineLvl w:val="1"/>
    </w:pPr>
    <w:rPr>
      <w:rFonts w:eastAsia="Times New Roman" w:cs="Segoe UI Semibold"/>
      <w:color w:val="7F7F7F"/>
      <w:sz w:val="36"/>
      <w:szCs w:val="24"/>
    </w:rPr>
  </w:style>
  <w:style w:type="character" w:customStyle="1" w:styleId="SubtitleChar">
    <w:name w:val="Subtitle Char"/>
    <w:link w:val="Subtitle"/>
    <w:uiPriority w:val="11"/>
    <w:rsid w:val="00705DF9"/>
    <w:rPr>
      <w:rFonts w:ascii="Montserrat" w:eastAsia="Times New Roman" w:hAnsi="Montserrat" w:cs="Segoe UI Semibold"/>
      <w:color w:val="7F7F7F"/>
      <w:sz w:val="36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4549C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54549C"/>
    <w:rPr>
      <w:rFonts w:ascii="Segoe UI Semilight" w:hAnsi="Segoe UI Semilight" w:cs="Segoe UI Semilight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4549C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54549C"/>
    <w:rPr>
      <w:rFonts w:ascii="Segoe UI Semilight" w:hAnsi="Segoe UI Semilight" w:cs="Segoe UI Semilight"/>
      <w:sz w:val="22"/>
      <w:szCs w:val="22"/>
      <w:lang w:eastAsia="en-US"/>
    </w:rPr>
  </w:style>
  <w:style w:type="paragraph" w:styleId="NoSpacing">
    <w:name w:val="No Spacing"/>
    <w:uiPriority w:val="1"/>
    <w:qFormat/>
    <w:rsid w:val="006200E8"/>
    <w:rPr>
      <w:rFonts w:asciiTheme="minorHAnsi" w:eastAsiaTheme="minorHAnsi" w:hAnsiTheme="minorHAnsi" w:cstheme="minorBidi"/>
      <w:color w:val="44546A" w:themeColor="text2"/>
      <w:lang w:val="en-US" w:eastAsia="en-US"/>
    </w:rPr>
  </w:style>
  <w:style w:type="paragraph" w:customStyle="1" w:styleId="Gecko">
    <w:name w:val="Gecko"/>
    <w:basedOn w:val="Normal"/>
    <w:link w:val="GeckoChar"/>
    <w:qFormat/>
    <w:rsid w:val="00257849"/>
    <w:pPr>
      <w:spacing w:before="360" w:after="0"/>
    </w:pPr>
    <w:rPr>
      <w:noProof/>
    </w:rPr>
  </w:style>
  <w:style w:type="character" w:customStyle="1" w:styleId="GeckoChar">
    <w:name w:val="Gecko Char"/>
    <w:basedOn w:val="DefaultParagraphFont"/>
    <w:link w:val="Gecko"/>
    <w:rsid w:val="00257849"/>
    <w:rPr>
      <w:rFonts w:ascii="Segoe UI Semilight" w:hAnsi="Segoe UI Semilight" w:cs="Segoe UI Semilight"/>
      <w:noProof/>
      <w:sz w:val="22"/>
      <w:szCs w:val="22"/>
      <w:lang w:eastAsia="en-US"/>
    </w:rPr>
  </w:style>
  <w:style w:type="character" w:styleId="Strong">
    <w:name w:val="Strong"/>
    <w:uiPriority w:val="22"/>
    <w:qFormat/>
    <w:rsid w:val="00DF3830"/>
    <w:rPr>
      <w:rFonts w:ascii="Segoe UI Semibold" w:hAnsi="Segoe UI Semibold" w:cs="Segoe UI Semibold"/>
    </w:rPr>
  </w:style>
  <w:style w:type="paragraph" w:styleId="NormalWeb">
    <w:name w:val="Normal (Web)"/>
    <w:basedOn w:val="Normal"/>
    <w:uiPriority w:val="99"/>
    <w:unhideWhenUsed/>
    <w:rsid w:val="00BC7A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7A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7AD2"/>
    <w:rPr>
      <w:rFonts w:ascii="Courier New" w:eastAsia="Times New Roman" w:hAnsi="Courier New" w:cs="Courier New"/>
    </w:rPr>
  </w:style>
  <w:style w:type="character" w:styleId="Hyperlink">
    <w:name w:val="Hyperlink"/>
    <w:basedOn w:val="DefaultParagraphFont"/>
    <w:uiPriority w:val="99"/>
    <w:unhideWhenUsed/>
    <w:rsid w:val="00BC7AD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60BDE"/>
    <w:pPr>
      <w:ind w:left="720"/>
      <w:contextualSpacing/>
    </w:pPr>
  </w:style>
  <w:style w:type="paragraph" w:customStyle="1" w:styleId="Instruction">
    <w:name w:val="Instruction"/>
    <w:basedOn w:val="ListParagraph"/>
    <w:link w:val="InstructionChar"/>
    <w:qFormat/>
    <w:rsid w:val="00FE0349"/>
    <w:pPr>
      <w:numPr>
        <w:numId w:val="8"/>
      </w:numPr>
      <w:spacing w:after="240"/>
      <w:ind w:left="0" w:firstLine="0"/>
      <w:contextualSpacing w:val="0"/>
    </w:pPr>
  </w:style>
  <w:style w:type="character" w:customStyle="1" w:styleId="InstructionChar">
    <w:name w:val="Instruction Char"/>
    <w:basedOn w:val="DefaultParagraphFont"/>
    <w:link w:val="Instruction"/>
    <w:rsid w:val="00FE0349"/>
    <w:rPr>
      <w:rFonts w:ascii="Montserrat" w:hAnsi="Montserrat" w:cs="Segoe UI Semilight"/>
      <w:sz w:val="22"/>
      <w:szCs w:val="22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160AA"/>
    <w:rPr>
      <w:color w:val="605E5C"/>
      <w:shd w:val="clear" w:color="auto" w:fill="E1DFDD"/>
    </w:rPr>
  </w:style>
  <w:style w:type="paragraph" w:customStyle="1" w:styleId="GoldInstruction">
    <w:name w:val="GoldInstruction"/>
    <w:basedOn w:val="ListParagraph"/>
    <w:link w:val="GoldInstructionChar"/>
    <w:qFormat/>
    <w:rsid w:val="000B5202"/>
    <w:pPr>
      <w:numPr>
        <w:numId w:val="9"/>
      </w:numPr>
      <w:spacing w:before="100" w:beforeAutospacing="1" w:after="240" w:line="240" w:lineRule="auto"/>
      <w:contextualSpacing w:val="0"/>
    </w:pPr>
  </w:style>
  <w:style w:type="character" w:customStyle="1" w:styleId="GoldInstructionChar">
    <w:name w:val="GoldInstruction Char"/>
    <w:basedOn w:val="DefaultParagraphFont"/>
    <w:link w:val="GoldInstruction"/>
    <w:rsid w:val="000B5202"/>
    <w:rPr>
      <w:rFonts w:ascii="Montserrat" w:hAnsi="Montserrat" w:cs="Segoe UI Semilight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6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71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55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4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ilezilla-project.org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s://code.visualstudio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dev.mysql.com/downloads/workbench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odejs.org/en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1.xml"/><Relationship Id="rId10" Type="http://schemas.openxmlformats.org/officeDocument/2006/relationships/hyperlink" Target="https://nodejs.org/en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.mysql.com/downloads/mysql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lewe\Documents\Custom%20Office%20Templates\Goldsmiths%20Green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E0F8B-05A7-44A1-BAED-240677B49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C:\Users\llewe\Documents\Custom Office Templates\Goldsmiths Green.dotm</Template>
  <TotalTime>150</TotalTime>
  <Pages>8</Pages>
  <Words>667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Llewelyn Fernandes</dc:creator>
  <cp:keywords/>
  <dc:description/>
  <cp:lastModifiedBy>Llewelyn Fernandes</cp:lastModifiedBy>
  <cp:revision>19</cp:revision>
  <dcterms:created xsi:type="dcterms:W3CDTF">2022-09-14T10:54:00Z</dcterms:created>
  <dcterms:modified xsi:type="dcterms:W3CDTF">2022-10-11T08:26:00Z</dcterms:modified>
</cp:coreProperties>
</file>